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970D5" w14:textId="310E41D9" w:rsidR="00BE52E5" w:rsidRPr="00401912" w:rsidRDefault="00BE52E5" w:rsidP="00571473">
      <w:pPr>
        <w:pStyle w:val="Kop1"/>
      </w:pPr>
      <w:r w:rsidRPr="00401912">
        <w:t xml:space="preserve">Bijlage </w:t>
      </w:r>
      <w:r w:rsidR="002D049F" w:rsidRPr="00401912">
        <w:t xml:space="preserve">2.1 Sjabloon </w:t>
      </w:r>
      <w:r w:rsidR="00F84637" w:rsidRPr="00401912">
        <w:t>o</w:t>
      </w:r>
      <w:r w:rsidR="002D049F" w:rsidRPr="00401912">
        <w:t>nderzoeksverslag</w:t>
      </w:r>
    </w:p>
    <w:p w14:paraId="2025C586" w14:textId="64175E8C" w:rsidR="002D049F" w:rsidRPr="00401912" w:rsidRDefault="002D049F" w:rsidP="002D049F"/>
    <w:p w14:paraId="6F931BE4" w14:textId="41EBBAED" w:rsidR="002D049F" w:rsidRPr="00401912" w:rsidRDefault="002D049F" w:rsidP="002D049F">
      <w:r w:rsidRPr="00401912">
        <w:t>Datum</w:t>
      </w:r>
      <w:r w:rsidR="008E50D1">
        <w:t xml:space="preserve"> 4-6-2025</w:t>
      </w:r>
    </w:p>
    <w:p w14:paraId="1403524D" w14:textId="2FB5B427" w:rsidR="002D049F" w:rsidRPr="00401912" w:rsidRDefault="002D049F" w:rsidP="002D049F">
      <w:r w:rsidRPr="00401912">
        <w:t>Auteur</w:t>
      </w:r>
      <w:r w:rsidR="008E50D1">
        <w:t xml:space="preserve"> </w:t>
      </w:r>
      <w:proofErr w:type="spellStart"/>
      <w:r w:rsidR="008E50D1">
        <w:t>Shaylandro</w:t>
      </w:r>
      <w:proofErr w:type="spellEnd"/>
      <w:r w:rsidR="008E50D1">
        <w:t xml:space="preserve"> </w:t>
      </w:r>
      <w:proofErr w:type="spellStart"/>
      <w:r w:rsidR="008E50D1">
        <w:t>Amatkarijo</w:t>
      </w:r>
      <w:proofErr w:type="spellEnd"/>
    </w:p>
    <w:p w14:paraId="06772B82" w14:textId="77777777" w:rsidR="002D049F" w:rsidRPr="00401912" w:rsidRDefault="002D049F" w:rsidP="002D049F"/>
    <w:p w14:paraId="789A725E" w14:textId="46928C24" w:rsidR="007F6868" w:rsidRPr="00401912" w:rsidRDefault="002D049F" w:rsidP="007F6868">
      <w:pPr>
        <w:pStyle w:val="Kop2"/>
      </w:pPr>
      <w:r w:rsidRPr="00401912">
        <w:t>Opdrachtgever</w:t>
      </w:r>
    </w:p>
    <w:p w14:paraId="1FB5D3AB" w14:textId="0C785A87" w:rsidR="002D049F" w:rsidRPr="00401912" w:rsidRDefault="002D049F" w:rsidP="002D049F">
      <w:proofErr w:type="spellStart"/>
      <w:r w:rsidRPr="00401912">
        <w:t>Securityofficer</w:t>
      </w:r>
      <w:proofErr w:type="spellEnd"/>
      <w:r w:rsidRPr="00401912">
        <w:t xml:space="preserve"> </w:t>
      </w:r>
      <w:proofErr w:type="spellStart"/>
      <w:r w:rsidR="00AC05BA" w:rsidRPr="00401912">
        <w:t>AmeRijck</w:t>
      </w:r>
      <w:proofErr w:type="spellEnd"/>
      <w:r w:rsidRPr="00401912">
        <w:t xml:space="preserve"> vakantiepark</w:t>
      </w:r>
    </w:p>
    <w:p w14:paraId="7F170CAD" w14:textId="0029A5B4" w:rsidR="002D049F" w:rsidRPr="00401912" w:rsidRDefault="002D049F" w:rsidP="002D049F"/>
    <w:p w14:paraId="58C696E6" w14:textId="2C679ADF" w:rsidR="002D049F" w:rsidRPr="00401912" w:rsidRDefault="002D049F" w:rsidP="002D049F">
      <w:pPr>
        <w:pStyle w:val="Kop2"/>
      </w:pPr>
      <w:r w:rsidRPr="00401912">
        <w:t>Managementsamenvatting</w:t>
      </w:r>
    </w:p>
    <w:p w14:paraId="254BFC46" w14:textId="259CDE23" w:rsidR="002D049F" w:rsidRPr="00401912" w:rsidRDefault="000779D2" w:rsidP="002D049F">
      <w:bookmarkStart w:id="0" w:name="_GoBack"/>
      <w:bookmarkEnd w:id="0"/>
      <w:r>
        <w:t>Ik heb de firewall, antivirusbescherming, virusinfectie en of er een remote accesstool is geïnstalleerd</w:t>
      </w:r>
      <w:r>
        <w:t xml:space="preserve"> gecheckt</w:t>
      </w:r>
      <w:r>
        <w:t xml:space="preserve">. Aan de hand van de </w:t>
      </w:r>
      <w:proofErr w:type="spellStart"/>
      <w:r>
        <w:t>local</w:t>
      </w:r>
      <w:proofErr w:type="spellEnd"/>
      <w:r>
        <w:t xml:space="preserve"> server tab kon ik al zien dat de firewall en de antivirusbescherming uit staan</w:t>
      </w:r>
      <w:r>
        <w:t xml:space="preserve"> en die heb ik weer aangezet</w:t>
      </w:r>
      <w:r>
        <w:t>.</w:t>
      </w:r>
      <w:r>
        <w:t xml:space="preserve"> Hou die voortaan aan.</w:t>
      </w:r>
      <w:r>
        <w:t xml:space="preserve"> Ik heb een scan voor de virusinfectie gedaan en er was geen virus. Ik heb via event viewer gecheckt of er een remote accesstool is geïnstalleerd.</w:t>
      </w:r>
    </w:p>
    <w:p w14:paraId="1DAD3295" w14:textId="582D958C" w:rsidR="002D049F" w:rsidRPr="00401912" w:rsidRDefault="002D049F" w:rsidP="002D049F"/>
    <w:p w14:paraId="67CF0AFA" w14:textId="19DE1D62" w:rsidR="002D049F" w:rsidRPr="00401912" w:rsidRDefault="002D049F" w:rsidP="002D049F">
      <w:pPr>
        <w:pStyle w:val="Kop2"/>
      </w:pPr>
      <w:r w:rsidRPr="00401912">
        <w:t>Overzicht onderzoek</w:t>
      </w:r>
    </w:p>
    <w:p w14:paraId="4AD44337" w14:textId="6CB42894" w:rsidR="00C304BC" w:rsidRDefault="00BB00B6" w:rsidP="002D049F">
      <w:r>
        <w:t>Ik heb de firewall, antivirusbescherming, virusinfectie en of er een remote accesstool is geïnstalleerd</w:t>
      </w:r>
      <w:r w:rsidR="000779D2">
        <w:t xml:space="preserve"> gecheckt</w:t>
      </w:r>
      <w:r>
        <w:t xml:space="preserve">. Aan de hand van de </w:t>
      </w:r>
      <w:proofErr w:type="spellStart"/>
      <w:r>
        <w:t>local</w:t>
      </w:r>
      <w:proofErr w:type="spellEnd"/>
      <w:r>
        <w:t xml:space="preserve"> server tab kon ik al zien dat de firewall en de antivirusbescherming uit staan. Ik heb een scan voor de virusinfectie gedaan en er was geen virus. Ik heb via event viewer gecheckt of er een remote accesstool is geïnstalleerd.</w:t>
      </w:r>
    </w:p>
    <w:p w14:paraId="7A5747AC" w14:textId="77777777" w:rsidR="00BB00B6" w:rsidRPr="00401912" w:rsidRDefault="00BB00B6" w:rsidP="002D049F"/>
    <w:p w14:paraId="3AE0255E" w14:textId="5D03E8B1" w:rsidR="002D049F" w:rsidRPr="00401912" w:rsidRDefault="002D049F" w:rsidP="00571473">
      <w:pPr>
        <w:pStyle w:val="Kop3"/>
        <w:tabs>
          <w:tab w:val="left" w:pos="3491"/>
        </w:tabs>
      </w:pPr>
      <w:r w:rsidRPr="00401912">
        <w:t>Wat is er onderzocht</w:t>
      </w:r>
      <w:r w:rsidR="00AC05BA">
        <w:t>?</w:t>
      </w:r>
    </w:p>
    <w:p w14:paraId="7916A782" w14:textId="016598F5" w:rsidR="00C304BC" w:rsidRDefault="00BB00B6" w:rsidP="002D049F">
      <w:r>
        <w:t>Ik heb gecheckt op de firewall en de antivirusbescherming uit staan, ze stonden idd uit en ik heb ze weer aangezet. Ook heb ik onderzocht of er een virusinfectie is door een scan te doen, waaruit blijkt dat er geen virusinfectie is. Ik heb in de event viewer gecheckt of er een remote accesstool is geïnstalleerd, waaruit blijkt dat het ook echt geïnstalleerd.</w:t>
      </w:r>
    </w:p>
    <w:p w14:paraId="31A9B211" w14:textId="5620FF75" w:rsidR="00BB00B6" w:rsidRDefault="00BB00B6" w:rsidP="002D049F"/>
    <w:p w14:paraId="4AF50335" w14:textId="3488E65D" w:rsidR="00BB00B6" w:rsidRDefault="00BB00B6" w:rsidP="002D049F"/>
    <w:p w14:paraId="02FA5D06" w14:textId="59CF5D7C" w:rsidR="00BB00B6" w:rsidRDefault="00BB00B6" w:rsidP="002D049F"/>
    <w:p w14:paraId="034241A2" w14:textId="1FDC9754" w:rsidR="00BB00B6" w:rsidRDefault="00BB00B6" w:rsidP="002D049F"/>
    <w:p w14:paraId="6CA64330" w14:textId="416C78D5" w:rsidR="00BB00B6" w:rsidRDefault="00BB00B6" w:rsidP="002D049F"/>
    <w:p w14:paraId="79644889" w14:textId="173FA2B6" w:rsidR="00BB00B6" w:rsidRDefault="00BB00B6" w:rsidP="002D049F"/>
    <w:p w14:paraId="7F51EC2A" w14:textId="04DE157A" w:rsidR="00BB00B6" w:rsidRDefault="00BB00B6" w:rsidP="002D049F"/>
    <w:p w14:paraId="56EA9381" w14:textId="00299FD2" w:rsidR="00BB00B6" w:rsidRDefault="00BB00B6" w:rsidP="002D049F"/>
    <w:p w14:paraId="57E4FA9A" w14:textId="066ED272" w:rsidR="00BB00B6" w:rsidRDefault="00BB00B6" w:rsidP="002D049F"/>
    <w:p w14:paraId="648C21E0" w14:textId="6EFC6CA2" w:rsidR="00BB00B6" w:rsidRDefault="00BB00B6" w:rsidP="002D049F"/>
    <w:p w14:paraId="64E07005" w14:textId="113662AF" w:rsidR="00BB00B6" w:rsidRDefault="00BB00B6" w:rsidP="002D049F"/>
    <w:p w14:paraId="6E749881" w14:textId="0A0B9144" w:rsidR="00BB00B6" w:rsidRDefault="00BB00B6" w:rsidP="002D049F"/>
    <w:p w14:paraId="78D08FAD" w14:textId="7424E5F7" w:rsidR="00BB00B6" w:rsidRDefault="00BB00B6" w:rsidP="002D049F"/>
    <w:p w14:paraId="46973A54" w14:textId="32A57D43" w:rsidR="00BB00B6" w:rsidRDefault="00BB00B6" w:rsidP="002D049F"/>
    <w:p w14:paraId="11C33787" w14:textId="0935F4C3" w:rsidR="00BB00B6" w:rsidRDefault="00BB00B6" w:rsidP="002D049F"/>
    <w:p w14:paraId="75FB9196" w14:textId="4F0D22E6" w:rsidR="00BB00B6" w:rsidRDefault="00BB00B6" w:rsidP="002D049F"/>
    <w:p w14:paraId="4600B1B0" w14:textId="23AD8880" w:rsidR="00BB00B6" w:rsidRDefault="00BB00B6" w:rsidP="002D049F"/>
    <w:p w14:paraId="535A6EFD" w14:textId="77777777" w:rsidR="00BB00B6" w:rsidRDefault="00BB00B6" w:rsidP="002D049F"/>
    <w:p w14:paraId="57F2FB69" w14:textId="77777777" w:rsidR="00BB00B6" w:rsidRPr="00401912" w:rsidRDefault="00BB00B6" w:rsidP="002D049F"/>
    <w:p w14:paraId="65400373" w14:textId="77777777" w:rsidR="002D049F" w:rsidRPr="00401912" w:rsidRDefault="002D049F" w:rsidP="00571473">
      <w:pPr>
        <w:pStyle w:val="Kop3"/>
        <w:tabs>
          <w:tab w:val="left" w:pos="3491"/>
        </w:tabs>
      </w:pPr>
      <w:r w:rsidRPr="00401912">
        <w:t>Gevonden zwakheden</w:t>
      </w:r>
    </w:p>
    <w:p w14:paraId="31818551" w14:textId="2627CB4C" w:rsidR="002D049F" w:rsidRPr="00401912" w:rsidRDefault="002D049F" w:rsidP="002D049F">
      <w:r w:rsidRPr="00401912">
        <w:t>[Beschrijf de zwakheden met hun risiconiveau die mogelijk hebben bijgedragen tot het incident</w:t>
      </w:r>
      <w:r w:rsidR="0047375C">
        <w:t xml:space="preserve">. </w:t>
      </w:r>
      <w:r w:rsidRPr="00401912">
        <w:t xml:space="preserve"> </w:t>
      </w:r>
      <w:r w:rsidR="0047375C">
        <w:t>G</w:t>
      </w:r>
      <w:r w:rsidR="0047375C" w:rsidRPr="00401912">
        <w:t xml:space="preserve">ebruik </w:t>
      </w:r>
      <w:r w:rsidRPr="00401912">
        <w:t>eventueel de matrix om dit overzichtelijk te rapporteren</w:t>
      </w:r>
      <w:r w:rsidR="0047375C">
        <w:t>.</w:t>
      </w:r>
      <w:r w:rsidRPr="00401912">
        <w:t>]</w:t>
      </w:r>
    </w:p>
    <w:p w14:paraId="26FA656D" w14:textId="77777777" w:rsidR="002D049F" w:rsidRPr="00401912" w:rsidRDefault="002D049F" w:rsidP="002D049F"/>
    <w:tbl>
      <w:tblPr>
        <w:tblStyle w:val="Tabelraster"/>
        <w:tblW w:w="5000" w:type="pct"/>
        <w:tblLook w:val="04A0" w:firstRow="1" w:lastRow="0" w:firstColumn="1" w:lastColumn="0" w:noHBand="0" w:noVBand="1"/>
      </w:tblPr>
      <w:tblGrid>
        <w:gridCol w:w="595"/>
        <w:gridCol w:w="2655"/>
        <w:gridCol w:w="2813"/>
        <w:gridCol w:w="2742"/>
        <w:gridCol w:w="257"/>
      </w:tblGrid>
      <w:tr w:rsidR="002D049F" w:rsidRPr="00401912" w14:paraId="31EA18FC" w14:textId="77777777" w:rsidTr="002F11DB">
        <w:tc>
          <w:tcPr>
            <w:tcW w:w="328" w:type="pct"/>
            <w:vMerge w:val="restart"/>
            <w:shd w:val="clear" w:color="auto" w:fill="auto"/>
            <w:textDirection w:val="btLr"/>
          </w:tcPr>
          <w:p w14:paraId="5594BFC1" w14:textId="77777777" w:rsidR="002D049F" w:rsidRPr="00401912" w:rsidRDefault="002D049F" w:rsidP="005408FB">
            <w:pPr>
              <w:ind w:left="113" w:right="113"/>
            </w:pPr>
            <w:r w:rsidRPr="00401912">
              <w:t xml:space="preserve">Kans </w:t>
            </w:r>
            <w:r w:rsidRPr="00401912">
              <w:sym w:font="Wingdings" w:char="F0E8"/>
            </w:r>
          </w:p>
        </w:tc>
        <w:tc>
          <w:tcPr>
            <w:tcW w:w="4672" w:type="pct"/>
            <w:gridSpan w:val="4"/>
          </w:tcPr>
          <w:p w14:paraId="468D32FE" w14:textId="77777777" w:rsidR="002D049F" w:rsidRPr="00401912" w:rsidRDefault="002D049F" w:rsidP="005408FB">
            <w:r w:rsidRPr="00401912">
              <w:t>Risicomatrix</w:t>
            </w:r>
          </w:p>
        </w:tc>
      </w:tr>
      <w:tr w:rsidR="002D049F" w:rsidRPr="00401912" w14:paraId="11FAB944" w14:textId="77777777" w:rsidTr="002F11DB">
        <w:tc>
          <w:tcPr>
            <w:tcW w:w="328" w:type="pct"/>
            <w:vMerge/>
            <w:shd w:val="clear" w:color="auto" w:fill="auto"/>
          </w:tcPr>
          <w:p w14:paraId="7CCD45CC" w14:textId="77777777" w:rsidR="002D049F" w:rsidRPr="00401912" w:rsidRDefault="002D049F" w:rsidP="005408FB"/>
        </w:tc>
        <w:tc>
          <w:tcPr>
            <w:tcW w:w="1465" w:type="pct"/>
            <w:shd w:val="clear" w:color="auto" w:fill="FFFF00"/>
          </w:tcPr>
          <w:p w14:paraId="69FBA389" w14:textId="0C001CB1" w:rsidR="002D049F" w:rsidRPr="00401912" w:rsidRDefault="00220D8A" w:rsidP="005408FB">
            <w:r>
              <w:t>De firewall is uitgezet</w:t>
            </w:r>
          </w:p>
        </w:tc>
        <w:tc>
          <w:tcPr>
            <w:tcW w:w="1552" w:type="pct"/>
            <w:shd w:val="clear" w:color="auto" w:fill="FFC000"/>
          </w:tcPr>
          <w:p w14:paraId="75BDA57E" w14:textId="2D7A8227" w:rsidR="002D049F" w:rsidRPr="00401912" w:rsidRDefault="00220D8A" w:rsidP="005408FB">
            <w:r>
              <w:t xml:space="preserve">Er is geen strong </w:t>
            </w:r>
            <w:proofErr w:type="spellStart"/>
            <w:r>
              <w:t>authentication</w:t>
            </w:r>
            <w:proofErr w:type="spellEnd"/>
            <w:r>
              <w:t xml:space="preserve"> afgedwongen in de database.</w:t>
            </w:r>
          </w:p>
        </w:tc>
        <w:tc>
          <w:tcPr>
            <w:tcW w:w="1513" w:type="pct"/>
            <w:shd w:val="clear" w:color="auto" w:fill="FF0000"/>
          </w:tcPr>
          <w:p w14:paraId="0782D41A" w14:textId="3864E01A" w:rsidR="002D049F" w:rsidRPr="00401912" w:rsidRDefault="00220D8A" w:rsidP="005408FB">
            <w:r>
              <w:t>Een remote accesstool is geïnstalleerd en actief waardoor er op ongecontroleerde wijze toegang verkregen ka worden tot de database server.</w:t>
            </w:r>
          </w:p>
        </w:tc>
        <w:tc>
          <w:tcPr>
            <w:tcW w:w="142" w:type="pct"/>
          </w:tcPr>
          <w:p w14:paraId="410FB0B4" w14:textId="77777777" w:rsidR="002D049F" w:rsidRPr="00401912" w:rsidRDefault="002D049F" w:rsidP="005408FB"/>
        </w:tc>
      </w:tr>
      <w:tr w:rsidR="002D049F" w:rsidRPr="00401912" w14:paraId="2BCF3477" w14:textId="77777777" w:rsidTr="002F11DB">
        <w:tc>
          <w:tcPr>
            <w:tcW w:w="328" w:type="pct"/>
            <w:vMerge/>
            <w:shd w:val="clear" w:color="auto" w:fill="auto"/>
          </w:tcPr>
          <w:p w14:paraId="5AA2314E" w14:textId="77777777" w:rsidR="002D049F" w:rsidRPr="00401912" w:rsidRDefault="002D049F" w:rsidP="005408FB"/>
        </w:tc>
        <w:tc>
          <w:tcPr>
            <w:tcW w:w="1465" w:type="pct"/>
            <w:shd w:val="clear" w:color="auto" w:fill="92D050"/>
          </w:tcPr>
          <w:p w14:paraId="1B4A61BE" w14:textId="77777777" w:rsidR="002D049F" w:rsidRPr="00401912" w:rsidRDefault="002D049F" w:rsidP="005408FB"/>
        </w:tc>
        <w:tc>
          <w:tcPr>
            <w:tcW w:w="1552" w:type="pct"/>
            <w:shd w:val="clear" w:color="auto" w:fill="FFFF00"/>
          </w:tcPr>
          <w:p w14:paraId="0F9478CA" w14:textId="0C52F1B5" w:rsidR="002D049F" w:rsidRPr="00401912" w:rsidRDefault="00220D8A" w:rsidP="005408FB">
            <w:r>
              <w:t>De antivirusbescherming is uitgezet.</w:t>
            </w:r>
          </w:p>
        </w:tc>
        <w:tc>
          <w:tcPr>
            <w:tcW w:w="1513" w:type="pct"/>
            <w:shd w:val="clear" w:color="auto" w:fill="FFC000"/>
          </w:tcPr>
          <w:p w14:paraId="4DEA8ACA" w14:textId="5D4197AE" w:rsidR="002D049F" w:rsidRPr="00401912" w:rsidRDefault="00220D8A" w:rsidP="005408FB">
            <w:r>
              <w:t xml:space="preserve">Het </w:t>
            </w:r>
            <w:proofErr w:type="spellStart"/>
            <w:r>
              <w:t>rootpassword</w:t>
            </w:r>
            <w:proofErr w:type="spellEnd"/>
            <w:r>
              <w:t xml:space="preserve"> van </w:t>
            </w:r>
            <w:proofErr w:type="spellStart"/>
            <w:r>
              <w:t>MySQL</w:t>
            </w:r>
            <w:proofErr w:type="spellEnd"/>
            <w:r>
              <w:t xml:space="preserve"> is ‘root’. Hierdoor kan in feite iedereen die op de databaseserver is ingelogd, </w:t>
            </w:r>
            <w:proofErr w:type="spellStart"/>
            <w:r>
              <w:t>rootaccess</w:t>
            </w:r>
            <w:proofErr w:type="spellEnd"/>
            <w:r>
              <w:t xml:space="preserve"> krijgen tot de database.</w:t>
            </w:r>
          </w:p>
        </w:tc>
        <w:tc>
          <w:tcPr>
            <w:tcW w:w="142" w:type="pct"/>
          </w:tcPr>
          <w:p w14:paraId="39DB4412" w14:textId="77777777" w:rsidR="002D049F" w:rsidRPr="00401912" w:rsidRDefault="002D049F" w:rsidP="005408FB"/>
        </w:tc>
      </w:tr>
      <w:tr w:rsidR="002D049F" w:rsidRPr="00401912" w14:paraId="23E0C93D" w14:textId="77777777" w:rsidTr="002F11DB">
        <w:tc>
          <w:tcPr>
            <w:tcW w:w="328" w:type="pct"/>
            <w:vMerge/>
            <w:shd w:val="clear" w:color="auto" w:fill="auto"/>
          </w:tcPr>
          <w:p w14:paraId="471C8F79" w14:textId="77777777" w:rsidR="002D049F" w:rsidRPr="00401912" w:rsidRDefault="002D049F" w:rsidP="005408FB"/>
        </w:tc>
        <w:tc>
          <w:tcPr>
            <w:tcW w:w="1465" w:type="pct"/>
            <w:shd w:val="clear" w:color="auto" w:fill="92D050"/>
          </w:tcPr>
          <w:p w14:paraId="2DB8F16C" w14:textId="77777777" w:rsidR="002D049F" w:rsidRPr="00401912" w:rsidRDefault="002D049F" w:rsidP="005408FB"/>
        </w:tc>
        <w:tc>
          <w:tcPr>
            <w:tcW w:w="1552" w:type="pct"/>
            <w:shd w:val="clear" w:color="auto" w:fill="92D050"/>
          </w:tcPr>
          <w:p w14:paraId="2B127542" w14:textId="77777777" w:rsidR="002D049F" w:rsidRPr="00401912" w:rsidRDefault="002D049F" w:rsidP="005408FB"/>
        </w:tc>
        <w:tc>
          <w:tcPr>
            <w:tcW w:w="1513" w:type="pct"/>
            <w:shd w:val="clear" w:color="auto" w:fill="FFFF00"/>
          </w:tcPr>
          <w:p w14:paraId="7E292137" w14:textId="301A40ED" w:rsidR="002D049F" w:rsidRPr="00401912" w:rsidRDefault="00220D8A" w:rsidP="005408FB">
            <w:r>
              <w:t>Er is een virusinfectie.</w:t>
            </w:r>
          </w:p>
        </w:tc>
        <w:tc>
          <w:tcPr>
            <w:tcW w:w="142" w:type="pct"/>
          </w:tcPr>
          <w:p w14:paraId="0AEC3CAF" w14:textId="77777777" w:rsidR="002D049F" w:rsidRPr="00401912" w:rsidRDefault="002D049F" w:rsidP="005408FB"/>
        </w:tc>
      </w:tr>
      <w:tr w:rsidR="002D049F" w:rsidRPr="00401912" w14:paraId="043DACA8" w14:textId="77777777" w:rsidTr="002F11DB">
        <w:tc>
          <w:tcPr>
            <w:tcW w:w="328" w:type="pct"/>
            <w:vMerge/>
            <w:shd w:val="clear" w:color="auto" w:fill="auto"/>
          </w:tcPr>
          <w:p w14:paraId="0194DD77" w14:textId="77777777" w:rsidR="002D049F" w:rsidRPr="00401912" w:rsidRDefault="002D049F" w:rsidP="005408FB"/>
        </w:tc>
        <w:tc>
          <w:tcPr>
            <w:tcW w:w="4672" w:type="pct"/>
            <w:gridSpan w:val="4"/>
            <w:shd w:val="clear" w:color="auto" w:fill="auto"/>
          </w:tcPr>
          <w:p w14:paraId="4700C977" w14:textId="77777777" w:rsidR="002D049F" w:rsidRPr="00401912" w:rsidRDefault="002D049F" w:rsidP="005408FB">
            <w:r w:rsidRPr="00401912">
              <w:t xml:space="preserve">Impact </w:t>
            </w:r>
            <w:r w:rsidRPr="00401912">
              <w:sym w:font="Wingdings" w:char="F0E8"/>
            </w:r>
          </w:p>
        </w:tc>
      </w:tr>
    </w:tbl>
    <w:p w14:paraId="1974D60A" w14:textId="77777777" w:rsidR="002D049F" w:rsidRPr="00401912" w:rsidRDefault="002D049F" w:rsidP="002F11DB"/>
    <w:p w14:paraId="55A0A8A8" w14:textId="645B2517" w:rsidR="002D049F" w:rsidRPr="00401912" w:rsidRDefault="002D049F" w:rsidP="00571473">
      <w:pPr>
        <w:pStyle w:val="Kop3"/>
        <w:tabs>
          <w:tab w:val="left" w:pos="3491"/>
        </w:tabs>
      </w:pPr>
      <w:r w:rsidRPr="00401912">
        <w:t>Beschrijving gevonden bewijzen van eventueel misbruik</w:t>
      </w:r>
    </w:p>
    <w:p w14:paraId="16F60B91" w14:textId="4F60CD9B" w:rsidR="0048170C" w:rsidRDefault="00BB00B6" w:rsidP="002D049F">
      <w:r>
        <w:t>Aan de hand van de screenshots zijn de bewijzen.</w:t>
      </w:r>
    </w:p>
    <w:p w14:paraId="4FBC8A26" w14:textId="77777777" w:rsidR="00BB00B6" w:rsidRPr="00401912" w:rsidRDefault="00BB00B6" w:rsidP="002D049F"/>
    <w:p w14:paraId="5AF91FC5" w14:textId="78A4EB80" w:rsidR="002D049F" w:rsidRPr="00401912" w:rsidRDefault="002D049F" w:rsidP="00571473">
      <w:pPr>
        <w:pStyle w:val="Kop3"/>
        <w:tabs>
          <w:tab w:val="left" w:pos="3491"/>
        </w:tabs>
      </w:pPr>
      <w:r w:rsidRPr="00401912">
        <w:t>Inhoud van gevonden bewijzen</w:t>
      </w:r>
    </w:p>
    <w:p w14:paraId="69EB84EF" w14:textId="706D5911" w:rsidR="002D049F" w:rsidRDefault="002D049F" w:rsidP="002D049F">
      <w:r w:rsidRPr="00401912">
        <w:t>[Beschrijf de relevante details van de bewijzen</w:t>
      </w:r>
      <w:r w:rsidR="0048170C">
        <w:t>.</w:t>
      </w:r>
      <w:r w:rsidRPr="00401912">
        <w:t>]</w:t>
      </w:r>
    </w:p>
    <w:p w14:paraId="3FE59499" w14:textId="77777777" w:rsidR="0048170C" w:rsidRPr="00401912" w:rsidRDefault="0048170C" w:rsidP="002D049F"/>
    <w:p w14:paraId="60E63026" w14:textId="77777777" w:rsidR="002D049F" w:rsidRPr="00401912" w:rsidRDefault="002D049F" w:rsidP="00571473">
      <w:pPr>
        <w:pStyle w:val="Kop3"/>
        <w:tabs>
          <w:tab w:val="left" w:pos="3491"/>
        </w:tabs>
      </w:pPr>
      <w:r w:rsidRPr="00401912">
        <w:t>Bericht mogelijk datalek</w:t>
      </w:r>
    </w:p>
    <w:p w14:paraId="0B2512C9" w14:textId="77CC7A7B" w:rsidR="002D049F" w:rsidRPr="00401912" w:rsidRDefault="00BB00B6" w:rsidP="002D049F">
      <w:r>
        <w:t xml:space="preserve">Er moet een melding gedaan worden bij het meldloket, want er is </w:t>
      </w:r>
      <w:r w:rsidR="006E0A37">
        <w:t xml:space="preserve">op een ongecontroleerde wijze </w:t>
      </w:r>
      <w:r>
        <w:t xml:space="preserve">een remote accesstool </w:t>
      </w:r>
      <w:r w:rsidR="006E0A37">
        <w:t>geïnstalleerd</w:t>
      </w:r>
      <w:r>
        <w:t xml:space="preserve"> </w:t>
      </w:r>
      <w:r w:rsidR="006E0A37">
        <w:t>terwijl de firewall en het antivirusbescherming uit stonden.</w:t>
      </w:r>
    </w:p>
    <w:p w14:paraId="6972BFE1" w14:textId="77777777" w:rsidR="002D049F" w:rsidRPr="00401912" w:rsidRDefault="002D049F" w:rsidP="002F11DB"/>
    <w:p w14:paraId="07B55E0E" w14:textId="77777777" w:rsidR="002D049F" w:rsidRPr="00401912" w:rsidRDefault="002D049F" w:rsidP="002D049F">
      <w:pPr>
        <w:pStyle w:val="Kop2"/>
      </w:pPr>
      <w:r w:rsidRPr="00401912">
        <w:t>Conclusie</w:t>
      </w:r>
    </w:p>
    <w:p w14:paraId="26A65BC4" w14:textId="5FAEF4CE" w:rsidR="002D049F" w:rsidRPr="00401912" w:rsidRDefault="002D049F" w:rsidP="002D049F">
      <w:r w:rsidRPr="00401912">
        <w:t>[Beschrijf jouw conclusies. Neem ook een matrix met kans</w:t>
      </w:r>
      <w:r w:rsidR="009C25F0">
        <w:t xml:space="preserve"> en </w:t>
      </w:r>
      <w:r w:rsidRPr="00401912">
        <w:t>impact op van de gevonden zwakheden</w:t>
      </w:r>
      <w:r w:rsidR="009C25F0">
        <w:t>.</w:t>
      </w:r>
      <w:r w:rsidRPr="00401912">
        <w:t>]</w:t>
      </w:r>
    </w:p>
    <w:p w14:paraId="37493E2D" w14:textId="77777777" w:rsidR="002D049F" w:rsidRPr="00401912" w:rsidRDefault="002D049F" w:rsidP="002D049F"/>
    <w:p w14:paraId="6D943C0E" w14:textId="77777777" w:rsidR="002D049F" w:rsidRPr="00401912" w:rsidRDefault="002D049F" w:rsidP="002D049F">
      <w:pPr>
        <w:pStyle w:val="Kop2"/>
      </w:pPr>
      <w:r w:rsidRPr="00401912">
        <w:t>Advies</w:t>
      </w:r>
    </w:p>
    <w:p w14:paraId="58227BEE" w14:textId="0D93EE0C" w:rsidR="007F6868" w:rsidRDefault="006E0A37" w:rsidP="002D049F">
      <w:r>
        <w:t xml:space="preserve">Hou de firewall en het antivirusbescherming aan zodat er niet op een ongecontroleerde wijze een remote accesstool kan worden geïnstalleerd </w:t>
      </w:r>
      <w:r w:rsidR="00571473" w:rsidRPr="00401912">
        <w:tab/>
      </w:r>
    </w:p>
    <w:p w14:paraId="7F1FEEDD" w14:textId="77777777" w:rsidR="006E0A37" w:rsidRPr="00401912" w:rsidRDefault="006E0A37" w:rsidP="002D049F"/>
    <w:p w14:paraId="0C37CC4B" w14:textId="29E1A125" w:rsidR="002D049F" w:rsidRPr="00401912" w:rsidRDefault="002D049F" w:rsidP="002D049F">
      <w:pPr>
        <w:pStyle w:val="Kop2"/>
      </w:pPr>
      <w:r w:rsidRPr="00401912">
        <w:t>Communicatieadvies</w:t>
      </w:r>
    </w:p>
    <w:p w14:paraId="2F557079" w14:textId="77777777" w:rsidR="002D049F" w:rsidRPr="00401912" w:rsidRDefault="002D049F" w:rsidP="002D049F">
      <w:r w:rsidRPr="00401912">
        <w:t>Wij adviseren de organisatie om volgens de onderstaande communicatiematrix te communiceren.</w:t>
      </w:r>
    </w:p>
    <w:p w14:paraId="7BC8AB58" w14:textId="2786BF52" w:rsidR="002D049F" w:rsidRDefault="002D049F" w:rsidP="002D049F">
      <w:r w:rsidRPr="00401912">
        <w:t>[Kruis aan wie welke informatie moet gaan krijgen</w:t>
      </w:r>
      <w:r w:rsidR="009C25F0">
        <w:t>.</w:t>
      </w:r>
      <w:r w:rsidRPr="00401912">
        <w:t>]</w:t>
      </w:r>
    </w:p>
    <w:p w14:paraId="1F70211F" w14:textId="77777777" w:rsidR="009C25F0" w:rsidRPr="00401912" w:rsidRDefault="009C25F0" w:rsidP="002D049F"/>
    <w:tbl>
      <w:tblPr>
        <w:tblStyle w:val="SPLVeldnamendonkerpaars-1ekolomentotaalrijgroen"/>
        <w:tblW w:w="5000" w:type="pct"/>
        <w:tblLayout w:type="fixed"/>
        <w:tblLook w:val="04A0" w:firstRow="1" w:lastRow="0" w:firstColumn="1" w:lastColumn="0" w:noHBand="0" w:noVBand="1"/>
      </w:tblPr>
      <w:tblGrid>
        <w:gridCol w:w="2105"/>
        <w:gridCol w:w="1391"/>
        <w:gridCol w:w="1319"/>
        <w:gridCol w:w="1276"/>
        <w:gridCol w:w="1579"/>
        <w:gridCol w:w="1392"/>
      </w:tblGrid>
      <w:tr w:rsidR="00511232" w:rsidRPr="00401912" w14:paraId="3E0C2B9A" w14:textId="77777777" w:rsidTr="002F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FFFFFF" w:themeColor="background1"/>
              <w:left w:val="single" w:sz="4" w:space="0" w:color="FFFFFF" w:themeColor="background1"/>
              <w:bottom w:val="single" w:sz="4" w:space="0" w:color="FFFFFF" w:themeColor="text1"/>
              <w:right w:val="single" w:sz="4" w:space="0" w:color="FFFFFF" w:themeColor="text1"/>
            </w:tcBorders>
          </w:tcPr>
          <w:p w14:paraId="5C62438E" w14:textId="77777777" w:rsidR="002D049F" w:rsidRPr="00401912" w:rsidRDefault="002D049F" w:rsidP="005408FB"/>
        </w:tc>
        <w:tc>
          <w:tcPr>
            <w:tcW w:w="0" w:type="pct"/>
            <w:tcBorders>
              <w:top w:val="single" w:sz="4" w:space="0" w:color="FFFFFF" w:themeColor="background1"/>
              <w:left w:val="single" w:sz="4" w:space="0" w:color="FFFFFF" w:themeColor="text1"/>
              <w:bottom w:val="single" w:sz="4" w:space="0" w:color="FFFFFF" w:themeColor="text1"/>
              <w:right w:val="single" w:sz="4" w:space="0" w:color="FFFFFF" w:themeColor="text1"/>
            </w:tcBorders>
          </w:tcPr>
          <w:p w14:paraId="40C690B4"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Gevonden zwakheden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1CAA155F"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Beschrijving gevonden bewijzen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44029808"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Inhoudelijk gevonden bewijzen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text1"/>
            </w:tcBorders>
          </w:tcPr>
          <w:p w14:paraId="328F3F6D"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Aangebrachte aanpassingen</w:t>
            </w:r>
          </w:p>
        </w:tc>
        <w:tc>
          <w:tcPr>
            <w:tcW w:w="0" w:type="pct"/>
            <w:tcBorders>
              <w:top w:val="single" w:sz="4" w:space="0" w:color="FFFFFF" w:themeColor="background1"/>
              <w:left w:val="single" w:sz="4" w:space="0" w:color="FFFFFF" w:themeColor="text1"/>
              <w:bottom w:val="single" w:sz="4" w:space="0" w:color="FFFFFF" w:themeColor="background1"/>
              <w:right w:val="single" w:sz="4" w:space="0" w:color="FFFFFF" w:themeColor="background1"/>
            </w:tcBorders>
          </w:tcPr>
          <w:p w14:paraId="3C810E3E" w14:textId="77777777" w:rsidR="002D049F" w:rsidRPr="00401912" w:rsidRDefault="002D049F" w:rsidP="005408FB">
            <w:pPr>
              <w:cnfStyle w:val="100000000000" w:firstRow="1" w:lastRow="0" w:firstColumn="0" w:lastColumn="0" w:oddVBand="0" w:evenVBand="0" w:oddHBand="0" w:evenHBand="0" w:firstRowFirstColumn="0" w:firstRowLastColumn="0" w:lastRowFirstColumn="0" w:lastRowLastColumn="0"/>
            </w:pPr>
            <w:r w:rsidRPr="00401912">
              <w:t>Bericht mogelijk datalek</w:t>
            </w:r>
          </w:p>
        </w:tc>
      </w:tr>
      <w:tr w:rsidR="00511232" w:rsidRPr="00401912" w14:paraId="07639830" w14:textId="77777777" w:rsidTr="002F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FFFFFF" w:themeColor="text1"/>
            </w:tcBorders>
          </w:tcPr>
          <w:p w14:paraId="73F18CEE" w14:textId="77777777" w:rsidR="002D049F" w:rsidRPr="00401912" w:rsidRDefault="002D049F" w:rsidP="005408FB">
            <w:r w:rsidRPr="00401912">
              <w:t>Jouw leidinggevende</w:t>
            </w:r>
          </w:p>
        </w:tc>
        <w:tc>
          <w:tcPr>
            <w:tcW w:w="0" w:type="pct"/>
            <w:tcBorders>
              <w:top w:val="single" w:sz="4" w:space="0" w:color="FFFFFF" w:themeColor="text1"/>
            </w:tcBorders>
          </w:tcPr>
          <w:p w14:paraId="14B88C70" w14:textId="29DC6811"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x</w:t>
            </w:r>
          </w:p>
        </w:tc>
        <w:tc>
          <w:tcPr>
            <w:tcW w:w="0" w:type="pct"/>
            <w:tcBorders>
              <w:top w:val="single" w:sz="4" w:space="0" w:color="FFFFFF" w:themeColor="background1"/>
            </w:tcBorders>
          </w:tcPr>
          <w:p w14:paraId="06F04F7A" w14:textId="6BAAC151"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 xml:space="preserve">Firewall en antivirusbescherming stonden uit waardoor er een remote accesstool is geïnstalleerd </w:t>
            </w:r>
          </w:p>
        </w:tc>
        <w:tc>
          <w:tcPr>
            <w:tcW w:w="0" w:type="pct"/>
            <w:tcBorders>
              <w:top w:val="single" w:sz="4" w:space="0" w:color="FFFFFF" w:themeColor="background1"/>
            </w:tcBorders>
          </w:tcPr>
          <w:p w14:paraId="4C25A3EE" w14:textId="6C87D308"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Aan de hand van de screenshots te zien</w:t>
            </w:r>
          </w:p>
        </w:tc>
        <w:tc>
          <w:tcPr>
            <w:tcW w:w="0" w:type="pct"/>
            <w:tcBorders>
              <w:top w:val="single" w:sz="4" w:space="0" w:color="FFFFFF" w:themeColor="background1"/>
            </w:tcBorders>
          </w:tcPr>
          <w:p w14:paraId="5B0ECC88" w14:textId="4E6A9EF3" w:rsidR="002D049F" w:rsidRPr="00401912" w:rsidRDefault="006E0A37" w:rsidP="005408FB">
            <w:pPr>
              <w:cnfStyle w:val="000000100000" w:firstRow="0" w:lastRow="0" w:firstColumn="0" w:lastColumn="0" w:oddVBand="0" w:evenVBand="0" w:oddHBand="1" w:evenHBand="0" w:firstRowFirstColumn="0" w:firstRowLastColumn="0" w:lastRowFirstColumn="0" w:lastRowLastColumn="0"/>
            </w:pPr>
            <w:r>
              <w:t>Firewall en antivirusbescherming aangezet</w:t>
            </w:r>
          </w:p>
        </w:tc>
        <w:tc>
          <w:tcPr>
            <w:tcW w:w="0" w:type="pct"/>
            <w:tcBorders>
              <w:top w:val="single" w:sz="4" w:space="0" w:color="FFFFFF" w:themeColor="background1"/>
            </w:tcBorders>
          </w:tcPr>
          <w:p w14:paraId="61C96CE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460E369E"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12D21ABE" w14:textId="4502782C" w:rsidR="002D049F" w:rsidRPr="00401912" w:rsidRDefault="002D049F" w:rsidP="005408FB">
            <w:proofErr w:type="spellStart"/>
            <w:r w:rsidRPr="00401912">
              <w:t>Securityofficer</w:t>
            </w:r>
            <w:proofErr w:type="spellEnd"/>
            <w:r w:rsidRPr="00401912">
              <w:t xml:space="preserve"> van </w:t>
            </w:r>
            <w:proofErr w:type="spellStart"/>
            <w:r w:rsidR="00551663" w:rsidRPr="00401912">
              <w:t>AmeRijck</w:t>
            </w:r>
            <w:proofErr w:type="spellEnd"/>
          </w:p>
        </w:tc>
        <w:tc>
          <w:tcPr>
            <w:tcW w:w="767" w:type="pct"/>
          </w:tcPr>
          <w:p w14:paraId="2158B26F" w14:textId="0791101F"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62C203C5" w14:textId="78D6957E"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stonden uit waardoor er een remote accesstool is geïnstalleerd</w:t>
            </w:r>
          </w:p>
        </w:tc>
        <w:tc>
          <w:tcPr>
            <w:tcW w:w="704" w:type="pct"/>
          </w:tcPr>
          <w:p w14:paraId="4817864A" w14:textId="6618605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Aan de hand van de screenshots te zien</w:t>
            </w:r>
          </w:p>
        </w:tc>
        <w:tc>
          <w:tcPr>
            <w:tcW w:w="871" w:type="pct"/>
          </w:tcPr>
          <w:p w14:paraId="4987AA09" w14:textId="74A3583E"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aangezet</w:t>
            </w:r>
          </w:p>
        </w:tc>
        <w:tc>
          <w:tcPr>
            <w:tcW w:w="768" w:type="pct"/>
          </w:tcPr>
          <w:p w14:paraId="7492FD59"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4FED48F2"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2A522BD5" w14:textId="0AC904E2" w:rsidR="002D049F" w:rsidRPr="00401912" w:rsidRDefault="002D049F" w:rsidP="005408FB">
            <w:r w:rsidRPr="00401912">
              <w:t xml:space="preserve">Directie van </w:t>
            </w:r>
            <w:proofErr w:type="spellStart"/>
            <w:r w:rsidR="00551663" w:rsidRPr="00401912">
              <w:t>AmeRijck</w:t>
            </w:r>
            <w:proofErr w:type="spellEnd"/>
          </w:p>
        </w:tc>
        <w:tc>
          <w:tcPr>
            <w:tcW w:w="767" w:type="pct"/>
          </w:tcPr>
          <w:p w14:paraId="2D685B7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1789392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06622FA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7FCA48F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0E5E3A3F"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66E19AB4"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5D143F62" w14:textId="77777777" w:rsidR="002D049F" w:rsidRPr="00401912" w:rsidRDefault="002D049F" w:rsidP="005408FB">
            <w:r w:rsidRPr="00401912">
              <w:t>Lokale media</w:t>
            </w:r>
          </w:p>
        </w:tc>
        <w:tc>
          <w:tcPr>
            <w:tcW w:w="767" w:type="pct"/>
          </w:tcPr>
          <w:p w14:paraId="6CD079C7"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28" w:type="pct"/>
          </w:tcPr>
          <w:p w14:paraId="14DCA5B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04" w:type="pct"/>
          </w:tcPr>
          <w:p w14:paraId="6FCDBF22"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871" w:type="pct"/>
          </w:tcPr>
          <w:p w14:paraId="432A65E6"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68" w:type="pct"/>
          </w:tcPr>
          <w:p w14:paraId="4C940DC8"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006AEF38"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7F8DE8D" w14:textId="77777777" w:rsidR="002D049F" w:rsidRPr="00401912" w:rsidRDefault="002D049F" w:rsidP="005408FB">
            <w:r w:rsidRPr="00401912">
              <w:t>Nationale media</w:t>
            </w:r>
          </w:p>
        </w:tc>
        <w:tc>
          <w:tcPr>
            <w:tcW w:w="767" w:type="pct"/>
          </w:tcPr>
          <w:p w14:paraId="217ECE65"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18C0C63F"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3682124A"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37046B9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3FA03701"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1B041910"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2167E042" w14:textId="77777777" w:rsidR="002D049F" w:rsidRPr="00401912" w:rsidRDefault="002D049F" w:rsidP="005408FB">
            <w:r w:rsidRPr="00401912">
              <w:t>Meldloket datalekken</w:t>
            </w:r>
          </w:p>
        </w:tc>
        <w:tc>
          <w:tcPr>
            <w:tcW w:w="767" w:type="pct"/>
          </w:tcPr>
          <w:p w14:paraId="2912FE33" w14:textId="632434B9"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58AEAEAC" w14:textId="5B32015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stonden uit waardoor er een remote accesstool is geïnstalleerd</w:t>
            </w:r>
          </w:p>
        </w:tc>
        <w:tc>
          <w:tcPr>
            <w:tcW w:w="704" w:type="pct"/>
          </w:tcPr>
          <w:p w14:paraId="406FF143" w14:textId="50344112"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Aan de hand van de screenshots te zien</w:t>
            </w:r>
          </w:p>
        </w:tc>
        <w:tc>
          <w:tcPr>
            <w:tcW w:w="871" w:type="pct"/>
          </w:tcPr>
          <w:p w14:paraId="2187615F" w14:textId="397D2FFF"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Firewall en antivirusbescherming aangezet</w:t>
            </w:r>
          </w:p>
        </w:tc>
        <w:tc>
          <w:tcPr>
            <w:tcW w:w="768" w:type="pct"/>
          </w:tcPr>
          <w:p w14:paraId="61AF3EAB"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67C46B5D"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074246B8" w14:textId="77777777" w:rsidR="002D049F" w:rsidRPr="00401912" w:rsidRDefault="002D049F" w:rsidP="005408FB">
            <w:r w:rsidRPr="00401912">
              <w:t>Politie</w:t>
            </w:r>
          </w:p>
        </w:tc>
        <w:tc>
          <w:tcPr>
            <w:tcW w:w="767" w:type="pct"/>
          </w:tcPr>
          <w:p w14:paraId="149FB466"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4DD85F55"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00CE152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7D0E2167"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22245B0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77AB0753"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557B07D" w14:textId="3F33BDC2" w:rsidR="002D049F" w:rsidRPr="00401912" w:rsidRDefault="002D049F" w:rsidP="005408FB">
            <w:r w:rsidRPr="00401912">
              <w:t xml:space="preserve">De </w:t>
            </w:r>
            <w:r w:rsidR="0014313F" w:rsidRPr="00401912">
              <w:t xml:space="preserve">afdeling </w:t>
            </w:r>
            <w:r w:rsidRPr="00401912">
              <w:t xml:space="preserve">IT van </w:t>
            </w:r>
            <w:proofErr w:type="spellStart"/>
            <w:r w:rsidR="00551663" w:rsidRPr="00401912">
              <w:t>AmeRijck</w:t>
            </w:r>
            <w:proofErr w:type="spellEnd"/>
          </w:p>
        </w:tc>
        <w:tc>
          <w:tcPr>
            <w:tcW w:w="767" w:type="pct"/>
          </w:tcPr>
          <w:p w14:paraId="401AA638" w14:textId="7F0797A3"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x</w:t>
            </w:r>
          </w:p>
        </w:tc>
        <w:tc>
          <w:tcPr>
            <w:tcW w:w="728" w:type="pct"/>
          </w:tcPr>
          <w:p w14:paraId="59678118" w14:textId="2869C56A"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t xml:space="preserve">Firewall en antivirusbescherming stonden uit </w:t>
            </w:r>
            <w:r>
              <w:lastRenderedPageBreak/>
              <w:t>waardoor er een remote accesstool is geïnstalleerd</w:t>
            </w:r>
          </w:p>
        </w:tc>
        <w:tc>
          <w:tcPr>
            <w:tcW w:w="704" w:type="pct"/>
          </w:tcPr>
          <w:p w14:paraId="72D04BE2" w14:textId="7FB11F1C"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lastRenderedPageBreak/>
              <w:t xml:space="preserve">Aan de hand van de </w:t>
            </w:r>
            <w:r>
              <w:lastRenderedPageBreak/>
              <w:t>screenshots te zien</w:t>
            </w:r>
          </w:p>
        </w:tc>
        <w:tc>
          <w:tcPr>
            <w:tcW w:w="871" w:type="pct"/>
          </w:tcPr>
          <w:p w14:paraId="3BFC18F5" w14:textId="12A70BA7" w:rsidR="002D049F" w:rsidRPr="00401912" w:rsidRDefault="006E0A37" w:rsidP="005408FB">
            <w:pPr>
              <w:cnfStyle w:val="000000010000" w:firstRow="0" w:lastRow="0" w:firstColumn="0" w:lastColumn="0" w:oddVBand="0" w:evenVBand="0" w:oddHBand="0" w:evenHBand="1" w:firstRowFirstColumn="0" w:firstRowLastColumn="0" w:lastRowFirstColumn="0" w:lastRowLastColumn="0"/>
            </w:pPr>
            <w:r>
              <w:lastRenderedPageBreak/>
              <w:t>Firewall en antivirusbescherming aangezet</w:t>
            </w:r>
          </w:p>
        </w:tc>
        <w:tc>
          <w:tcPr>
            <w:tcW w:w="768" w:type="pct"/>
          </w:tcPr>
          <w:p w14:paraId="5156529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r w:rsidR="00511232" w:rsidRPr="00401912" w14:paraId="0C10A044" w14:textId="77777777" w:rsidTr="00511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744FC40" w14:textId="07D1B29C" w:rsidR="002D049F" w:rsidRPr="00401912" w:rsidRDefault="002D049F" w:rsidP="005408FB">
            <w:r w:rsidRPr="00401912">
              <w:t xml:space="preserve">De </w:t>
            </w:r>
            <w:r w:rsidR="00551663" w:rsidRPr="00401912">
              <w:t xml:space="preserve">afdeling </w:t>
            </w:r>
            <w:r w:rsidRPr="00401912">
              <w:t xml:space="preserve">Marketing van </w:t>
            </w:r>
            <w:proofErr w:type="spellStart"/>
            <w:r w:rsidR="00551663" w:rsidRPr="00401912">
              <w:t>AmeRijck</w:t>
            </w:r>
            <w:proofErr w:type="spellEnd"/>
          </w:p>
        </w:tc>
        <w:tc>
          <w:tcPr>
            <w:tcW w:w="767" w:type="pct"/>
          </w:tcPr>
          <w:p w14:paraId="2C8E2241"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28" w:type="pct"/>
          </w:tcPr>
          <w:p w14:paraId="63C4ECF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04" w:type="pct"/>
          </w:tcPr>
          <w:p w14:paraId="14C34893"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871" w:type="pct"/>
          </w:tcPr>
          <w:p w14:paraId="22C3F384"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c>
          <w:tcPr>
            <w:tcW w:w="768" w:type="pct"/>
          </w:tcPr>
          <w:p w14:paraId="5261C6B3" w14:textId="77777777" w:rsidR="002D049F" w:rsidRPr="00401912" w:rsidRDefault="002D049F" w:rsidP="005408FB">
            <w:pPr>
              <w:cnfStyle w:val="000000100000" w:firstRow="0" w:lastRow="0" w:firstColumn="0" w:lastColumn="0" w:oddVBand="0" w:evenVBand="0" w:oddHBand="1" w:evenHBand="0" w:firstRowFirstColumn="0" w:firstRowLastColumn="0" w:lastRowFirstColumn="0" w:lastRowLastColumn="0"/>
            </w:pPr>
          </w:p>
        </w:tc>
      </w:tr>
      <w:tr w:rsidR="00511232" w:rsidRPr="00401912" w14:paraId="1A6D2DA8" w14:textId="77777777" w:rsidTr="005112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1" w:type="pct"/>
          </w:tcPr>
          <w:p w14:paraId="74E0FF02" w14:textId="12BDC186" w:rsidR="002D049F" w:rsidRPr="00401912" w:rsidRDefault="002D049F" w:rsidP="005408FB">
            <w:r w:rsidRPr="00401912">
              <w:t xml:space="preserve">De receptie van </w:t>
            </w:r>
            <w:proofErr w:type="spellStart"/>
            <w:r w:rsidR="00551663" w:rsidRPr="00401912">
              <w:t>AmeRijck</w:t>
            </w:r>
            <w:proofErr w:type="spellEnd"/>
          </w:p>
        </w:tc>
        <w:tc>
          <w:tcPr>
            <w:tcW w:w="767" w:type="pct"/>
          </w:tcPr>
          <w:p w14:paraId="76A3D34E"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28" w:type="pct"/>
          </w:tcPr>
          <w:p w14:paraId="05EE409D"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04" w:type="pct"/>
          </w:tcPr>
          <w:p w14:paraId="20318275"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871" w:type="pct"/>
          </w:tcPr>
          <w:p w14:paraId="2666778E"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c>
          <w:tcPr>
            <w:tcW w:w="768" w:type="pct"/>
          </w:tcPr>
          <w:p w14:paraId="44054D24" w14:textId="77777777" w:rsidR="002D049F" w:rsidRPr="00401912" w:rsidRDefault="002D049F" w:rsidP="005408FB">
            <w:pPr>
              <w:cnfStyle w:val="000000010000" w:firstRow="0" w:lastRow="0" w:firstColumn="0" w:lastColumn="0" w:oddVBand="0" w:evenVBand="0" w:oddHBand="0" w:evenHBand="1" w:firstRowFirstColumn="0" w:firstRowLastColumn="0" w:lastRowFirstColumn="0" w:lastRowLastColumn="0"/>
            </w:pPr>
          </w:p>
        </w:tc>
      </w:tr>
    </w:tbl>
    <w:p w14:paraId="697D35C2" w14:textId="77777777" w:rsidR="002D049F" w:rsidRPr="00401912" w:rsidRDefault="002D049F" w:rsidP="002D049F"/>
    <w:p w14:paraId="04D8FF6A" w14:textId="1A6A7DB2" w:rsidR="002D049F" w:rsidRDefault="002D049F" w:rsidP="002D049F">
      <w:r w:rsidRPr="00401912">
        <w:t xml:space="preserve">[NB </w:t>
      </w:r>
      <w:r w:rsidR="00401912">
        <w:t>G</w:t>
      </w:r>
      <w:r w:rsidR="00401912" w:rsidRPr="00401912">
        <w:t xml:space="preserve">ebruik </w:t>
      </w:r>
      <w:r w:rsidRPr="00401912">
        <w:t xml:space="preserve">gerust het internet, maar </w:t>
      </w:r>
      <w:r w:rsidR="00AC05BA">
        <w:t>vermeld</w:t>
      </w:r>
      <w:r w:rsidR="00AC05BA" w:rsidRPr="00401912">
        <w:t xml:space="preserve"> </w:t>
      </w:r>
      <w:r w:rsidRPr="00401912">
        <w:t>wel een</w:t>
      </w:r>
      <w:r w:rsidR="00AC05BA">
        <w:t xml:space="preserve"> gevonden</w:t>
      </w:r>
      <w:r w:rsidRPr="00401912">
        <w:t xml:space="preserve"> bron en beschrijf altijd de gevonden informatie in eigen woorden</w:t>
      </w:r>
      <w:r w:rsidR="00AC05BA">
        <w:t>.</w:t>
      </w:r>
      <w:r w:rsidRPr="00401912">
        <w:t>]</w:t>
      </w:r>
    </w:p>
    <w:p w14:paraId="0264E278" w14:textId="7350D009" w:rsidR="001A164B" w:rsidRDefault="001A164B" w:rsidP="002D049F"/>
    <w:p w14:paraId="7E49DD2F" w14:textId="37747FFA" w:rsidR="001A164B" w:rsidRDefault="001A164B" w:rsidP="002D049F">
      <w:r w:rsidRPr="001A164B">
        <w:rPr>
          <w:noProof/>
        </w:rPr>
        <w:drawing>
          <wp:inline distT="0" distB="0" distL="0" distR="0" wp14:anchorId="35EE7C3B" wp14:editId="39D18F55">
            <wp:extent cx="5760720" cy="314071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0710"/>
                    </a:xfrm>
                    <a:prstGeom prst="rect">
                      <a:avLst/>
                    </a:prstGeom>
                  </pic:spPr>
                </pic:pic>
              </a:graphicData>
            </a:graphic>
          </wp:inline>
        </w:drawing>
      </w:r>
    </w:p>
    <w:p w14:paraId="0B5E7A55" w14:textId="1D48646F" w:rsidR="001A164B" w:rsidRDefault="001A164B" w:rsidP="002D049F">
      <w:r w:rsidRPr="001A164B">
        <w:rPr>
          <w:noProof/>
        </w:rPr>
        <w:lastRenderedPageBreak/>
        <w:drawing>
          <wp:inline distT="0" distB="0" distL="0" distR="0" wp14:anchorId="2FD32DB6" wp14:editId="541DFB8E">
            <wp:extent cx="5760720" cy="32461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6120"/>
                    </a:xfrm>
                    <a:prstGeom prst="rect">
                      <a:avLst/>
                    </a:prstGeom>
                  </pic:spPr>
                </pic:pic>
              </a:graphicData>
            </a:graphic>
          </wp:inline>
        </w:drawing>
      </w:r>
    </w:p>
    <w:p w14:paraId="7D41B4BC" w14:textId="6F4DC7CC" w:rsidR="001A164B" w:rsidRDefault="001A164B" w:rsidP="002D049F">
      <w:r w:rsidRPr="001A164B">
        <w:rPr>
          <w:noProof/>
        </w:rPr>
        <w:drawing>
          <wp:inline distT="0" distB="0" distL="0" distR="0" wp14:anchorId="160AA4DE" wp14:editId="00163722">
            <wp:extent cx="5760720" cy="324104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1040"/>
                    </a:xfrm>
                    <a:prstGeom prst="rect">
                      <a:avLst/>
                    </a:prstGeom>
                  </pic:spPr>
                </pic:pic>
              </a:graphicData>
            </a:graphic>
          </wp:inline>
        </w:drawing>
      </w:r>
    </w:p>
    <w:p w14:paraId="15F6E303" w14:textId="4089A0C1" w:rsidR="001A164B" w:rsidRDefault="001A164B" w:rsidP="002D049F">
      <w:r w:rsidRPr="001A164B">
        <w:rPr>
          <w:noProof/>
        </w:rPr>
        <w:lastRenderedPageBreak/>
        <w:drawing>
          <wp:inline distT="0" distB="0" distL="0" distR="0" wp14:anchorId="4BC68A0F" wp14:editId="3332D7B2">
            <wp:extent cx="5760720" cy="32391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14:paraId="7AE8E4D3" w14:textId="5DA90432" w:rsidR="001A164B" w:rsidRDefault="001A164B" w:rsidP="002D049F">
      <w:r w:rsidRPr="001A164B">
        <w:rPr>
          <w:noProof/>
        </w:rPr>
        <w:drawing>
          <wp:inline distT="0" distB="0" distL="0" distR="0" wp14:anchorId="201A2E16" wp14:editId="4F2871F8">
            <wp:extent cx="5760720" cy="31851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5160"/>
                    </a:xfrm>
                    <a:prstGeom prst="rect">
                      <a:avLst/>
                    </a:prstGeom>
                  </pic:spPr>
                </pic:pic>
              </a:graphicData>
            </a:graphic>
          </wp:inline>
        </w:drawing>
      </w:r>
    </w:p>
    <w:p w14:paraId="3812C87B" w14:textId="125D5922" w:rsidR="001A164B" w:rsidRDefault="001A164B" w:rsidP="002D049F">
      <w:r w:rsidRPr="001A164B">
        <w:rPr>
          <w:noProof/>
        </w:rPr>
        <w:lastRenderedPageBreak/>
        <w:drawing>
          <wp:inline distT="0" distB="0" distL="0" distR="0" wp14:anchorId="56735E41" wp14:editId="4F7D3B6B">
            <wp:extent cx="5760720" cy="29902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0215"/>
                    </a:xfrm>
                    <a:prstGeom prst="rect">
                      <a:avLst/>
                    </a:prstGeom>
                  </pic:spPr>
                </pic:pic>
              </a:graphicData>
            </a:graphic>
          </wp:inline>
        </w:drawing>
      </w:r>
    </w:p>
    <w:p w14:paraId="223117FD" w14:textId="5B8F18A9" w:rsidR="001A164B" w:rsidRDefault="001A164B" w:rsidP="002D049F">
      <w:r w:rsidRPr="001A164B">
        <w:rPr>
          <w:noProof/>
        </w:rPr>
        <w:drawing>
          <wp:inline distT="0" distB="0" distL="0" distR="0" wp14:anchorId="455AA13C" wp14:editId="7915FCC5">
            <wp:extent cx="5760720" cy="323913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14:paraId="1BB1F86B" w14:textId="3D6B1955" w:rsidR="001A164B" w:rsidRDefault="001A164B" w:rsidP="002D049F">
      <w:r w:rsidRPr="001A164B">
        <w:rPr>
          <w:noProof/>
        </w:rPr>
        <w:lastRenderedPageBreak/>
        <w:drawing>
          <wp:inline distT="0" distB="0" distL="0" distR="0" wp14:anchorId="487200DA" wp14:editId="7193A348">
            <wp:extent cx="5760720" cy="323913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14:paraId="50B7B3CF" w14:textId="6FEC0540" w:rsidR="00BB00B6" w:rsidRPr="00401912" w:rsidRDefault="00BB00B6" w:rsidP="002D049F">
      <w:r w:rsidRPr="00BB00B6">
        <w:rPr>
          <w:noProof/>
        </w:rPr>
        <w:drawing>
          <wp:inline distT="0" distB="0" distL="0" distR="0" wp14:anchorId="4C925C04" wp14:editId="6B62EA59">
            <wp:extent cx="5760720" cy="467042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670425"/>
                    </a:xfrm>
                    <a:prstGeom prst="rect">
                      <a:avLst/>
                    </a:prstGeom>
                  </pic:spPr>
                </pic:pic>
              </a:graphicData>
            </a:graphic>
          </wp:inline>
        </w:drawing>
      </w:r>
    </w:p>
    <w:sectPr w:rsidR="00BB00B6" w:rsidRPr="00401912" w:rsidSect="00AC48BB">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32E1F" w14:textId="77777777" w:rsidR="00F95499" w:rsidRDefault="00F95499" w:rsidP="00910A2E">
      <w:pPr>
        <w:spacing w:line="240" w:lineRule="auto"/>
      </w:pPr>
      <w:r>
        <w:separator/>
      </w:r>
    </w:p>
  </w:endnote>
  <w:endnote w:type="continuationSeparator" w:id="0">
    <w:p w14:paraId="018B42EA" w14:textId="77777777" w:rsidR="00F95499" w:rsidRDefault="00F95499" w:rsidP="00910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5A6BA" w14:textId="1A88C219" w:rsidR="00393111" w:rsidRDefault="00393111" w:rsidP="00393111">
    <w:pPr>
      <w:pStyle w:val="Voettekst"/>
      <w:tabs>
        <w:tab w:val="clear" w:pos="4536"/>
        <w:tab w:val="clear" w:pos="9072"/>
        <w:tab w:val="center" w:pos="567"/>
        <w:tab w:val="left" w:pos="3119"/>
        <w:tab w:val="right" w:pos="14004"/>
      </w:tabs>
      <w:jc w:val="center"/>
    </w:pPr>
    <w:r>
      <w:rPr>
        <w:noProof/>
      </w:rPr>
      <w:drawing>
        <wp:inline distT="0" distB="0" distL="0" distR="0" wp14:anchorId="1DE259FB" wp14:editId="0FA2A164">
          <wp:extent cx="918000" cy="360000"/>
          <wp:effectExtent l="0" t="0" r="0" b="254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
                    <a:extLst>
                      <a:ext uri="{28A0092B-C50C-407E-A947-70E740481C1C}">
                        <a14:useLocalDpi xmlns:a14="http://schemas.microsoft.com/office/drawing/2010/main" val="0"/>
                      </a:ext>
                    </a:extLst>
                  </a:blip>
                  <a:stretch>
                    <a:fillRect/>
                  </a:stretch>
                </pic:blipFill>
                <pic:spPr>
                  <a:xfrm>
                    <a:off x="0" y="0"/>
                    <a:ext cx="918000" cy="360000"/>
                  </a:xfrm>
                  <a:prstGeom prst="rect">
                    <a:avLst/>
                  </a:prstGeom>
                </pic:spPr>
              </pic:pic>
            </a:graphicData>
          </a:graphic>
        </wp:inline>
      </w:drawing>
    </w:r>
    <w:r>
      <w:tab/>
    </w:r>
    <w:r w:rsidRPr="00393111">
      <w:t xml:space="preserve">Bijlage </w:t>
    </w:r>
    <w:r w:rsidR="002D049F">
      <w:t xml:space="preserve">2.1 Sjabloon </w:t>
    </w:r>
    <w:r w:rsidR="009C25F0">
      <w:t>O</w:t>
    </w:r>
    <w:r w:rsidR="002D049F">
      <w:t>nderzoeksver</w:t>
    </w:r>
    <w:r w:rsidR="009C25F0">
      <w:t>s</w:t>
    </w:r>
    <w:r w:rsidR="002D049F">
      <w:t>lag</w:t>
    </w:r>
    <w:r w:rsidRPr="00393111">
      <w:t xml:space="preserve"> - </w:t>
    </w:r>
    <w:r w:rsidR="002D049F" w:rsidRPr="002D049F">
      <w:t>EX_IT20_EP8_P2-K2_</w:t>
    </w:r>
    <w:r w:rsidR="001F472A">
      <w:t>1A2</w:t>
    </w:r>
    <w:r>
      <w:tab/>
    </w:r>
    <w:r>
      <w:rPr>
        <w:szCs w:val="16"/>
      </w:rPr>
      <w:fldChar w:fldCharType="begin"/>
    </w:r>
    <w:r>
      <w:rPr>
        <w:szCs w:val="16"/>
      </w:rPr>
      <w:instrText>PAGE</w:instrText>
    </w:r>
    <w:r>
      <w:rPr>
        <w:szCs w:val="16"/>
      </w:rPr>
      <w:fldChar w:fldCharType="separate"/>
    </w:r>
    <w:r>
      <w:rPr>
        <w:szCs w:val="16"/>
      </w:rPr>
      <w:t>2</w:t>
    </w:r>
    <w:r>
      <w:rPr>
        <w:szCs w:val="16"/>
      </w:rPr>
      <w:fldChar w:fldCharType="end"/>
    </w:r>
    <w:r>
      <w:rPr>
        <w:szCs w:val="16"/>
      </w:rPr>
      <w:t>/</w:t>
    </w:r>
    <w:r>
      <w:rPr>
        <w:szCs w:val="16"/>
      </w:rPr>
      <w:fldChar w:fldCharType="begin"/>
    </w:r>
    <w:r>
      <w:rPr>
        <w:szCs w:val="16"/>
      </w:rPr>
      <w:instrText>NUMPAGES</w:instrText>
    </w:r>
    <w:r>
      <w:rPr>
        <w:szCs w:val="16"/>
      </w:rPr>
      <w:fldChar w:fldCharType="separate"/>
    </w:r>
    <w:r>
      <w:rPr>
        <w:szCs w:val="16"/>
      </w:rPr>
      <w:t>3</w:t>
    </w:r>
    <w:r>
      <w:rPr>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7BD10" w14:textId="77777777" w:rsidR="00F95499" w:rsidRDefault="00F95499" w:rsidP="00910A2E">
      <w:pPr>
        <w:spacing w:line="240" w:lineRule="auto"/>
      </w:pPr>
      <w:r>
        <w:separator/>
      </w:r>
    </w:p>
  </w:footnote>
  <w:footnote w:type="continuationSeparator" w:id="0">
    <w:p w14:paraId="38FD80BB" w14:textId="77777777" w:rsidR="00F95499" w:rsidRDefault="00F95499" w:rsidP="00910A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414F"/>
    <w:multiLevelType w:val="hybridMultilevel"/>
    <w:tmpl w:val="48C887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89974F7"/>
    <w:multiLevelType w:val="hybridMultilevel"/>
    <w:tmpl w:val="09B23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020686"/>
    <w:multiLevelType w:val="hybridMultilevel"/>
    <w:tmpl w:val="D4926B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214AFB"/>
    <w:multiLevelType w:val="hybridMultilevel"/>
    <w:tmpl w:val="600651B8"/>
    <w:lvl w:ilvl="0" w:tplc="65D2B99C">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2E04BEB"/>
    <w:multiLevelType w:val="hybridMultilevel"/>
    <w:tmpl w:val="7B76F9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5470B4E"/>
    <w:multiLevelType w:val="hybridMultilevel"/>
    <w:tmpl w:val="A0D474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4202B3"/>
    <w:multiLevelType w:val="hybridMultilevel"/>
    <w:tmpl w:val="6E484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CF0C81"/>
    <w:multiLevelType w:val="hybridMultilevel"/>
    <w:tmpl w:val="CC78AF3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3A77DED"/>
    <w:multiLevelType w:val="hybridMultilevel"/>
    <w:tmpl w:val="89BED5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F039E6"/>
    <w:multiLevelType w:val="hybridMultilevel"/>
    <w:tmpl w:val="BF1AF9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16454C"/>
    <w:multiLevelType w:val="hybridMultilevel"/>
    <w:tmpl w:val="66D2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0B96653"/>
    <w:multiLevelType w:val="hybridMultilevel"/>
    <w:tmpl w:val="A79EFE18"/>
    <w:lvl w:ilvl="0" w:tplc="9F4248D6">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32C73136"/>
    <w:multiLevelType w:val="hybridMultilevel"/>
    <w:tmpl w:val="3176C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57A56BE"/>
    <w:multiLevelType w:val="hybridMultilevel"/>
    <w:tmpl w:val="7200FCE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60A5821"/>
    <w:multiLevelType w:val="hybridMultilevel"/>
    <w:tmpl w:val="7C0AF4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6FC0E48"/>
    <w:multiLevelType w:val="hybridMultilevel"/>
    <w:tmpl w:val="27903C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76273B0"/>
    <w:multiLevelType w:val="hybridMultilevel"/>
    <w:tmpl w:val="DD00D5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CC5066"/>
    <w:multiLevelType w:val="hybridMultilevel"/>
    <w:tmpl w:val="57443C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B0E3E7A"/>
    <w:multiLevelType w:val="hybridMultilevel"/>
    <w:tmpl w:val="7200FCE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1">
      <w:start w:val="1"/>
      <w:numFmt w:val="bullet"/>
      <w:lvlText w:val=""/>
      <w:lvlJc w:val="left"/>
      <w:pPr>
        <w:ind w:left="2880" w:hanging="360"/>
      </w:pPr>
      <w:rPr>
        <w:rFonts w:ascii="Symbol" w:hAnsi="Symbol"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086207B"/>
    <w:multiLevelType w:val="hybridMultilevel"/>
    <w:tmpl w:val="AE42C4FA"/>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20D219E"/>
    <w:multiLevelType w:val="hybridMultilevel"/>
    <w:tmpl w:val="EB50F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3FA033D"/>
    <w:multiLevelType w:val="hybridMultilevel"/>
    <w:tmpl w:val="C9009BE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5226F30"/>
    <w:multiLevelType w:val="hybridMultilevel"/>
    <w:tmpl w:val="9294B3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E11C5A"/>
    <w:multiLevelType w:val="hybridMultilevel"/>
    <w:tmpl w:val="BCA6BE06"/>
    <w:lvl w:ilvl="0" w:tplc="2D1AB3F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5002138F"/>
    <w:multiLevelType w:val="hybridMultilevel"/>
    <w:tmpl w:val="1CE02A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0B21639"/>
    <w:multiLevelType w:val="hybridMultilevel"/>
    <w:tmpl w:val="628CFB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AB3633"/>
    <w:multiLevelType w:val="hybridMultilevel"/>
    <w:tmpl w:val="E4C4EB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DB5F8C"/>
    <w:multiLevelType w:val="hybridMultilevel"/>
    <w:tmpl w:val="8D02EB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B40707E"/>
    <w:multiLevelType w:val="hybridMultilevel"/>
    <w:tmpl w:val="CE144E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706F9C"/>
    <w:multiLevelType w:val="hybridMultilevel"/>
    <w:tmpl w:val="E326D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C865C41"/>
    <w:multiLevelType w:val="hybridMultilevel"/>
    <w:tmpl w:val="0C86B3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DE31772"/>
    <w:multiLevelType w:val="hybridMultilevel"/>
    <w:tmpl w:val="41C6BB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DF67B8F"/>
    <w:multiLevelType w:val="hybridMultilevel"/>
    <w:tmpl w:val="FF0AE3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2F77AE2"/>
    <w:multiLevelType w:val="hybridMultilevel"/>
    <w:tmpl w:val="193A1D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5B46919"/>
    <w:multiLevelType w:val="hybridMultilevel"/>
    <w:tmpl w:val="7E48F4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6D95703"/>
    <w:multiLevelType w:val="hybridMultilevel"/>
    <w:tmpl w:val="B2BC8D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8AF3D73"/>
    <w:multiLevelType w:val="hybridMultilevel"/>
    <w:tmpl w:val="489256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9FC282C"/>
    <w:multiLevelType w:val="hybridMultilevel"/>
    <w:tmpl w:val="B86A3D6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F2253B"/>
    <w:multiLevelType w:val="hybridMultilevel"/>
    <w:tmpl w:val="01A677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CAB3AFA"/>
    <w:multiLevelType w:val="hybridMultilevel"/>
    <w:tmpl w:val="8A7EA6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10E76E7"/>
    <w:multiLevelType w:val="hybridMultilevel"/>
    <w:tmpl w:val="973EA042"/>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1" w15:restartNumberingAfterBreak="0">
    <w:nsid w:val="722666E4"/>
    <w:multiLevelType w:val="hybridMultilevel"/>
    <w:tmpl w:val="11B6C912"/>
    <w:lvl w:ilvl="0" w:tplc="0876E004">
      <w:start w:val="1"/>
      <w:numFmt w:val="upperLetter"/>
      <w:lvlText w:val="%1"/>
      <w:lvlJc w:val="left"/>
      <w:pPr>
        <w:ind w:left="360" w:hanging="360"/>
      </w:pPr>
      <w:rPr>
        <w:rFonts w:ascii="Calibri" w:hAnsi="Calibri"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2" w15:restartNumberingAfterBreak="0">
    <w:nsid w:val="737C26B8"/>
    <w:multiLevelType w:val="hybridMultilevel"/>
    <w:tmpl w:val="40961F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D57066"/>
    <w:multiLevelType w:val="hybridMultilevel"/>
    <w:tmpl w:val="B958EC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C4D765B"/>
    <w:multiLevelType w:val="hybridMultilevel"/>
    <w:tmpl w:val="9912C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37"/>
  </w:num>
  <w:num w:numId="3">
    <w:abstractNumId w:val="5"/>
  </w:num>
  <w:num w:numId="4">
    <w:abstractNumId w:val="39"/>
  </w:num>
  <w:num w:numId="5">
    <w:abstractNumId w:val="15"/>
  </w:num>
  <w:num w:numId="6">
    <w:abstractNumId w:val="36"/>
  </w:num>
  <w:num w:numId="7">
    <w:abstractNumId w:val="0"/>
  </w:num>
  <w:num w:numId="8">
    <w:abstractNumId w:val="42"/>
  </w:num>
  <w:num w:numId="9">
    <w:abstractNumId w:val="22"/>
  </w:num>
  <w:num w:numId="10">
    <w:abstractNumId w:val="30"/>
  </w:num>
  <w:num w:numId="11">
    <w:abstractNumId w:val="32"/>
  </w:num>
  <w:num w:numId="12">
    <w:abstractNumId w:val="14"/>
  </w:num>
  <w:num w:numId="13">
    <w:abstractNumId w:val="31"/>
  </w:num>
  <w:num w:numId="14">
    <w:abstractNumId w:val="24"/>
  </w:num>
  <w:num w:numId="15">
    <w:abstractNumId w:val="12"/>
  </w:num>
  <w:num w:numId="16">
    <w:abstractNumId w:val="1"/>
  </w:num>
  <w:num w:numId="17">
    <w:abstractNumId w:val="20"/>
  </w:num>
  <w:num w:numId="18">
    <w:abstractNumId w:val="4"/>
  </w:num>
  <w:num w:numId="19">
    <w:abstractNumId w:val="44"/>
  </w:num>
  <w:num w:numId="20">
    <w:abstractNumId w:val="27"/>
  </w:num>
  <w:num w:numId="21">
    <w:abstractNumId w:val="43"/>
  </w:num>
  <w:num w:numId="22">
    <w:abstractNumId w:val="35"/>
  </w:num>
  <w:num w:numId="23">
    <w:abstractNumId w:val="29"/>
  </w:num>
  <w:num w:numId="24">
    <w:abstractNumId w:val="28"/>
  </w:num>
  <w:num w:numId="25">
    <w:abstractNumId w:val="25"/>
  </w:num>
  <w:num w:numId="26">
    <w:abstractNumId w:val="16"/>
  </w:num>
  <w:num w:numId="27">
    <w:abstractNumId w:val="6"/>
  </w:num>
  <w:num w:numId="28">
    <w:abstractNumId w:val="2"/>
  </w:num>
  <w:num w:numId="29">
    <w:abstractNumId w:val="33"/>
  </w:num>
  <w:num w:numId="30">
    <w:abstractNumId w:val="21"/>
  </w:num>
  <w:num w:numId="31">
    <w:abstractNumId w:val="8"/>
  </w:num>
  <w:num w:numId="32">
    <w:abstractNumId w:val="10"/>
  </w:num>
  <w:num w:numId="33">
    <w:abstractNumId w:val="38"/>
  </w:num>
  <w:num w:numId="34">
    <w:abstractNumId w:val="34"/>
  </w:num>
  <w:num w:numId="35">
    <w:abstractNumId w:val="11"/>
  </w:num>
  <w:num w:numId="36">
    <w:abstractNumId w:val="17"/>
  </w:num>
  <w:num w:numId="37">
    <w:abstractNumId w:val="23"/>
  </w:num>
  <w:num w:numId="38">
    <w:abstractNumId w:val="26"/>
  </w:num>
  <w:num w:numId="39">
    <w:abstractNumId w:val="7"/>
  </w:num>
  <w:num w:numId="40">
    <w:abstractNumId w:val="40"/>
  </w:num>
  <w:num w:numId="41">
    <w:abstractNumId w:val="41"/>
  </w:num>
  <w:num w:numId="42">
    <w:abstractNumId w:val="19"/>
  </w:num>
  <w:num w:numId="43">
    <w:abstractNumId w:val="18"/>
  </w:num>
  <w:num w:numId="44">
    <w:abstractNumId w:val="13"/>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49F"/>
    <w:rsid w:val="000172B9"/>
    <w:rsid w:val="000779D2"/>
    <w:rsid w:val="00095F6E"/>
    <w:rsid w:val="000B3B21"/>
    <w:rsid w:val="000C018E"/>
    <w:rsid w:val="000C7207"/>
    <w:rsid w:val="0014313F"/>
    <w:rsid w:val="0017583A"/>
    <w:rsid w:val="001763E3"/>
    <w:rsid w:val="001A164B"/>
    <w:rsid w:val="001A5529"/>
    <w:rsid w:val="001D2FCC"/>
    <w:rsid w:val="001F472A"/>
    <w:rsid w:val="001F5A9F"/>
    <w:rsid w:val="00202305"/>
    <w:rsid w:val="00220D8A"/>
    <w:rsid w:val="002334EC"/>
    <w:rsid w:val="00237180"/>
    <w:rsid w:val="002447F3"/>
    <w:rsid w:val="00252875"/>
    <w:rsid w:val="0026276D"/>
    <w:rsid w:val="00270626"/>
    <w:rsid w:val="002738AE"/>
    <w:rsid w:val="002757DB"/>
    <w:rsid w:val="002A74C1"/>
    <w:rsid w:val="002D049F"/>
    <w:rsid w:val="002F11DB"/>
    <w:rsid w:val="002F3923"/>
    <w:rsid w:val="00383605"/>
    <w:rsid w:val="00393111"/>
    <w:rsid w:val="003F2FF7"/>
    <w:rsid w:val="00401912"/>
    <w:rsid w:val="00424AEA"/>
    <w:rsid w:val="00453FAC"/>
    <w:rsid w:val="0047375C"/>
    <w:rsid w:val="0048170C"/>
    <w:rsid w:val="004C5B2D"/>
    <w:rsid w:val="004E0DA1"/>
    <w:rsid w:val="00511232"/>
    <w:rsid w:val="00544045"/>
    <w:rsid w:val="00551663"/>
    <w:rsid w:val="00565A5A"/>
    <w:rsid w:val="00567AF6"/>
    <w:rsid w:val="00571473"/>
    <w:rsid w:val="00594DA0"/>
    <w:rsid w:val="006069E2"/>
    <w:rsid w:val="0068714B"/>
    <w:rsid w:val="0069446E"/>
    <w:rsid w:val="006B5218"/>
    <w:rsid w:val="006C70B1"/>
    <w:rsid w:val="006E0A37"/>
    <w:rsid w:val="006E1649"/>
    <w:rsid w:val="007C2FFC"/>
    <w:rsid w:val="007E4BCF"/>
    <w:rsid w:val="007F3090"/>
    <w:rsid w:val="007F6868"/>
    <w:rsid w:val="0082745D"/>
    <w:rsid w:val="00837330"/>
    <w:rsid w:val="00854C7A"/>
    <w:rsid w:val="00881F6F"/>
    <w:rsid w:val="008E0EE0"/>
    <w:rsid w:val="008E50D1"/>
    <w:rsid w:val="008E7EC5"/>
    <w:rsid w:val="00910A2E"/>
    <w:rsid w:val="00924F8A"/>
    <w:rsid w:val="00931C11"/>
    <w:rsid w:val="009423AA"/>
    <w:rsid w:val="0099471C"/>
    <w:rsid w:val="00996768"/>
    <w:rsid w:val="009977B2"/>
    <w:rsid w:val="009C25F0"/>
    <w:rsid w:val="009D3C17"/>
    <w:rsid w:val="009F624B"/>
    <w:rsid w:val="00A03DC3"/>
    <w:rsid w:val="00A10C66"/>
    <w:rsid w:val="00A266FE"/>
    <w:rsid w:val="00A2768B"/>
    <w:rsid w:val="00A856EA"/>
    <w:rsid w:val="00AA3AF9"/>
    <w:rsid w:val="00AC05BA"/>
    <w:rsid w:val="00AC48BB"/>
    <w:rsid w:val="00B75093"/>
    <w:rsid w:val="00B9493B"/>
    <w:rsid w:val="00BB00B6"/>
    <w:rsid w:val="00BB5D61"/>
    <w:rsid w:val="00BD7D94"/>
    <w:rsid w:val="00BE16DC"/>
    <w:rsid w:val="00BE4CE2"/>
    <w:rsid w:val="00BE52E5"/>
    <w:rsid w:val="00C02B53"/>
    <w:rsid w:val="00C304BC"/>
    <w:rsid w:val="00C84117"/>
    <w:rsid w:val="00C93A88"/>
    <w:rsid w:val="00CB045F"/>
    <w:rsid w:val="00CB3D2A"/>
    <w:rsid w:val="00CC0080"/>
    <w:rsid w:val="00CE1BE8"/>
    <w:rsid w:val="00D26CD4"/>
    <w:rsid w:val="00D46F78"/>
    <w:rsid w:val="00E20EB2"/>
    <w:rsid w:val="00E24C05"/>
    <w:rsid w:val="00E33BFA"/>
    <w:rsid w:val="00E549BE"/>
    <w:rsid w:val="00E63944"/>
    <w:rsid w:val="00E715B5"/>
    <w:rsid w:val="00EA5EDA"/>
    <w:rsid w:val="00EC4011"/>
    <w:rsid w:val="00F1402D"/>
    <w:rsid w:val="00F21B9C"/>
    <w:rsid w:val="00F314EA"/>
    <w:rsid w:val="00F43BFF"/>
    <w:rsid w:val="00F84637"/>
    <w:rsid w:val="00F86F0C"/>
    <w:rsid w:val="00F95499"/>
    <w:rsid w:val="00FA468C"/>
    <w:rsid w:val="00FA57C1"/>
    <w:rsid w:val="00FF308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FCFCD"/>
  <w15:chartTrackingRefBased/>
  <w15:docId w15:val="{1CCE12BC-1D03-4C87-AC7C-B208E2AF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2334EC"/>
    <w:pPr>
      <w:spacing w:after="0" w:line="276" w:lineRule="auto"/>
    </w:pPr>
    <w:rPr>
      <w:rFonts w:ascii="Calibri" w:hAnsi="Calibri"/>
    </w:rPr>
  </w:style>
  <w:style w:type="paragraph" w:styleId="Kop1">
    <w:name w:val="heading 1"/>
    <w:basedOn w:val="Standaard"/>
    <w:next w:val="Standaard"/>
    <w:link w:val="Kop1Char"/>
    <w:uiPriority w:val="9"/>
    <w:qFormat/>
    <w:rsid w:val="00910A2E"/>
    <w:pPr>
      <w:keepNext/>
      <w:keepLines/>
      <w:outlineLvl w:val="0"/>
    </w:pPr>
    <w:rPr>
      <w:rFonts w:asciiTheme="majorHAnsi" w:eastAsiaTheme="majorEastAsia" w:hAnsiTheme="majorHAnsi" w:cstheme="majorBidi"/>
      <w:b/>
      <w:color w:val="56355B" w:themeColor="text2"/>
      <w:sz w:val="32"/>
      <w:szCs w:val="32"/>
    </w:rPr>
  </w:style>
  <w:style w:type="paragraph" w:styleId="Kop2">
    <w:name w:val="heading 2"/>
    <w:basedOn w:val="Standaard"/>
    <w:next w:val="Standaard"/>
    <w:link w:val="Kop2Char"/>
    <w:uiPriority w:val="9"/>
    <w:unhideWhenUsed/>
    <w:qFormat/>
    <w:rsid w:val="00910A2E"/>
    <w:pPr>
      <w:keepNext/>
      <w:keepLines/>
      <w:outlineLvl w:val="1"/>
    </w:pPr>
    <w:rPr>
      <w:rFonts w:asciiTheme="majorHAnsi" w:eastAsiaTheme="majorEastAsia" w:hAnsiTheme="majorHAnsi" w:cstheme="majorBidi"/>
      <w:color w:val="56355B" w:themeColor="text2"/>
      <w:sz w:val="28"/>
      <w:szCs w:val="26"/>
    </w:rPr>
  </w:style>
  <w:style w:type="paragraph" w:styleId="Kop3">
    <w:name w:val="heading 3"/>
    <w:basedOn w:val="Standaard"/>
    <w:next w:val="Standaard"/>
    <w:link w:val="Kop3Char"/>
    <w:uiPriority w:val="9"/>
    <w:unhideWhenUsed/>
    <w:qFormat/>
    <w:rsid w:val="00910A2E"/>
    <w:pPr>
      <w:keepNext/>
      <w:keepLines/>
      <w:outlineLvl w:val="2"/>
    </w:pPr>
    <w:rPr>
      <w:rFonts w:asciiTheme="majorHAnsi" w:eastAsiaTheme="majorEastAsia" w:hAnsiTheme="majorHAnsi" w:cstheme="majorBidi"/>
      <w:color w:val="56355B" w:themeColor="text2"/>
      <w:sz w:val="24"/>
      <w:szCs w:val="24"/>
    </w:rPr>
  </w:style>
  <w:style w:type="paragraph" w:styleId="Kop4">
    <w:name w:val="heading 4"/>
    <w:basedOn w:val="Standaard"/>
    <w:next w:val="Standaard"/>
    <w:link w:val="Kop4Char"/>
    <w:uiPriority w:val="9"/>
    <w:unhideWhenUsed/>
    <w:qFormat/>
    <w:rsid w:val="002334EC"/>
    <w:pPr>
      <w:keepNext/>
      <w:keepLines/>
      <w:spacing w:before="40"/>
      <w:outlineLvl w:val="3"/>
    </w:pPr>
    <w:rPr>
      <w:rFonts w:asciiTheme="majorHAnsi" w:eastAsiaTheme="majorEastAsia" w:hAnsiTheme="majorHAnsi" w:cstheme="majorBidi"/>
      <w:i/>
      <w:iCs/>
      <w:color w:val="56355B"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basedOn w:val="Standaard"/>
    <w:uiPriority w:val="1"/>
    <w:qFormat/>
    <w:rsid w:val="00910A2E"/>
    <w:pPr>
      <w:spacing w:line="240" w:lineRule="auto"/>
    </w:pPr>
  </w:style>
  <w:style w:type="character" w:customStyle="1" w:styleId="Kop1Char">
    <w:name w:val="Kop 1 Char"/>
    <w:basedOn w:val="Standaardalinea-lettertype"/>
    <w:link w:val="Kop1"/>
    <w:uiPriority w:val="9"/>
    <w:rsid w:val="00910A2E"/>
    <w:rPr>
      <w:rFonts w:asciiTheme="majorHAnsi" w:eastAsiaTheme="majorEastAsia" w:hAnsiTheme="majorHAnsi" w:cstheme="majorBidi"/>
      <w:b/>
      <w:color w:val="56355B" w:themeColor="text2"/>
      <w:sz w:val="32"/>
      <w:szCs w:val="32"/>
    </w:rPr>
  </w:style>
  <w:style w:type="character" w:customStyle="1" w:styleId="Kop2Char">
    <w:name w:val="Kop 2 Char"/>
    <w:basedOn w:val="Standaardalinea-lettertype"/>
    <w:link w:val="Kop2"/>
    <w:uiPriority w:val="9"/>
    <w:rsid w:val="00910A2E"/>
    <w:rPr>
      <w:rFonts w:asciiTheme="majorHAnsi" w:eastAsiaTheme="majorEastAsia" w:hAnsiTheme="majorHAnsi" w:cstheme="majorBidi"/>
      <w:color w:val="56355B" w:themeColor="text2"/>
      <w:sz w:val="28"/>
      <w:szCs w:val="26"/>
    </w:rPr>
  </w:style>
  <w:style w:type="character" w:customStyle="1" w:styleId="Kop3Char">
    <w:name w:val="Kop 3 Char"/>
    <w:basedOn w:val="Standaardalinea-lettertype"/>
    <w:link w:val="Kop3"/>
    <w:uiPriority w:val="9"/>
    <w:rsid w:val="00910A2E"/>
    <w:rPr>
      <w:rFonts w:asciiTheme="majorHAnsi" w:eastAsiaTheme="majorEastAsia" w:hAnsiTheme="majorHAnsi" w:cstheme="majorBidi"/>
      <w:color w:val="56355B" w:themeColor="text2"/>
      <w:sz w:val="24"/>
      <w:szCs w:val="24"/>
    </w:rPr>
  </w:style>
  <w:style w:type="paragraph" w:styleId="Lijstalinea">
    <w:name w:val="List Paragraph"/>
    <w:basedOn w:val="Standaard"/>
    <w:uiPriority w:val="34"/>
    <w:qFormat/>
    <w:rsid w:val="00910A2E"/>
    <w:pPr>
      <w:ind w:left="720"/>
      <w:contextualSpacing/>
    </w:pPr>
  </w:style>
  <w:style w:type="character" w:customStyle="1" w:styleId="Titelinbalk">
    <w:name w:val="Titel in balk"/>
    <w:basedOn w:val="Standaardalinea-lettertype"/>
    <w:rsid w:val="00383605"/>
    <w:rPr>
      <w:color w:val="FFFFFF" w:themeColor="background1"/>
      <w:sz w:val="40"/>
    </w:rPr>
  </w:style>
  <w:style w:type="paragraph" w:styleId="Koptekst">
    <w:name w:val="header"/>
    <w:basedOn w:val="Standaard"/>
    <w:link w:val="KoptekstChar"/>
    <w:uiPriority w:val="99"/>
    <w:unhideWhenUsed/>
    <w:rsid w:val="00910A2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10A2E"/>
    <w:rPr>
      <w:rFonts w:ascii="Calibri" w:hAnsi="Calibri"/>
    </w:rPr>
  </w:style>
  <w:style w:type="paragraph" w:styleId="Voettekst">
    <w:name w:val="footer"/>
    <w:basedOn w:val="Standaard"/>
    <w:link w:val="VoettekstChar"/>
    <w:uiPriority w:val="99"/>
    <w:unhideWhenUsed/>
    <w:rsid w:val="0017583A"/>
    <w:pPr>
      <w:tabs>
        <w:tab w:val="center" w:pos="4536"/>
        <w:tab w:val="right" w:pos="9072"/>
      </w:tabs>
    </w:pPr>
    <w:rPr>
      <w:sz w:val="16"/>
    </w:rPr>
  </w:style>
  <w:style w:type="character" w:customStyle="1" w:styleId="VoettekstChar">
    <w:name w:val="Voettekst Char"/>
    <w:basedOn w:val="Standaardalinea-lettertype"/>
    <w:link w:val="Voettekst"/>
    <w:uiPriority w:val="99"/>
    <w:rsid w:val="0017583A"/>
    <w:rPr>
      <w:rFonts w:ascii="Calibri" w:hAnsi="Calibri"/>
      <w:sz w:val="16"/>
    </w:rPr>
  </w:style>
  <w:style w:type="table" w:styleId="Tabelraster">
    <w:name w:val="Table Grid"/>
    <w:basedOn w:val="Standaardtabel"/>
    <w:uiPriority w:val="39"/>
    <w:rsid w:val="0069446E"/>
    <w:pPr>
      <w:spacing w:after="0" w:line="240" w:lineRule="auto"/>
    </w:pPr>
    <w:tblPr>
      <w:tbl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blBorders>
    </w:tblPr>
  </w:style>
  <w:style w:type="character" w:customStyle="1" w:styleId="Kop4Char">
    <w:name w:val="Kop 4 Char"/>
    <w:basedOn w:val="Standaardalinea-lettertype"/>
    <w:link w:val="Kop4"/>
    <w:uiPriority w:val="9"/>
    <w:rsid w:val="002334EC"/>
    <w:rPr>
      <w:rFonts w:asciiTheme="majorHAnsi" w:eastAsiaTheme="majorEastAsia" w:hAnsiTheme="majorHAnsi" w:cstheme="majorBidi"/>
      <w:i/>
      <w:iCs/>
      <w:color w:val="56355B" w:themeColor="text2"/>
    </w:rPr>
  </w:style>
  <w:style w:type="table" w:customStyle="1" w:styleId="SPLVeldnamendonkerpaars-1ekolomentotaalrijgroen">
    <w:name w:val="SPL Veldnamen donkerpaars - 1e kolom en totaalrij groen"/>
    <w:basedOn w:val="Standaardtabel"/>
    <w:uiPriority w:val="99"/>
    <w:rsid w:val="00BD7D94"/>
    <w:pPr>
      <w:spacing w:after="0" w:line="276" w:lineRule="auto"/>
    </w:pPr>
    <w:tblPr>
      <w:tblStyleRowBandSize w:val="1"/>
      <w:tblStyleColBandSize w:val="1"/>
      <w:tbl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blBorders>
    </w:tblPr>
    <w:tblStylePr w:type="firstRow">
      <w:pPr>
        <w:wordWrap/>
        <w:spacing w:beforeLines="0" w:before="0" w:beforeAutospacing="0" w:afterLines="0" w:after="0" w:afterAutospacing="0" w:line="276" w:lineRule="auto"/>
      </w:pPr>
      <w:rPr>
        <w:rFonts w:ascii="Calibri" w:hAnsi="Calibri"/>
        <w:b w:val="0"/>
        <w:color w:val="FFFFFF" w:themeColor="background1"/>
        <w:sz w:val="22"/>
      </w:rPr>
      <w:tblPr/>
      <w:tcPr>
        <w:shd w:val="clear" w:color="auto" w:fill="56355B" w:themeFill="text2"/>
      </w:tcPr>
    </w:tblStylePr>
    <w:tblStylePr w:type="lastRow">
      <w:rPr>
        <w:rFonts w:ascii="Calibri" w:hAnsi="Calibri"/>
        <w:sz w:val="22"/>
      </w:rPr>
      <w:tblPr/>
      <w:tcPr>
        <w:tcBorders>
          <w:top w:val="single" w:sz="4" w:space="0" w:color="56355B" w:themeColor="text2"/>
          <w:left w:val="single" w:sz="4" w:space="0" w:color="56355B" w:themeColor="text2"/>
          <w:bottom w:val="single" w:sz="4" w:space="0" w:color="56355B" w:themeColor="text2"/>
          <w:right w:val="single" w:sz="4" w:space="0" w:color="56355B" w:themeColor="text2"/>
          <w:insideH w:val="single" w:sz="4" w:space="0" w:color="56355B" w:themeColor="text2"/>
          <w:insideV w:val="single" w:sz="4" w:space="0" w:color="56355B" w:themeColor="text2"/>
        </w:tcBorders>
        <w:shd w:val="clear" w:color="auto" w:fill="EBF5F1"/>
      </w:tcPr>
    </w:tblStylePr>
    <w:tblStylePr w:type="firstCol">
      <w:tblPr/>
      <w:tcPr>
        <w:shd w:val="clear" w:color="auto" w:fill="EBF5F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styleId="Ballontekst">
    <w:name w:val="Balloon Text"/>
    <w:basedOn w:val="Standaard"/>
    <w:link w:val="BallontekstChar"/>
    <w:uiPriority w:val="99"/>
    <w:semiHidden/>
    <w:unhideWhenUsed/>
    <w:rsid w:val="001763E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763E3"/>
    <w:rPr>
      <w:rFonts w:ascii="Segoe UI" w:hAnsi="Segoe UI" w:cs="Segoe UI"/>
      <w:sz w:val="18"/>
      <w:szCs w:val="18"/>
    </w:rPr>
  </w:style>
  <w:style w:type="character" w:styleId="Verwijzingopmerking">
    <w:name w:val="annotation reference"/>
    <w:basedOn w:val="Standaardalinea-lettertype"/>
    <w:uiPriority w:val="99"/>
    <w:semiHidden/>
    <w:unhideWhenUsed/>
    <w:rsid w:val="0069446E"/>
    <w:rPr>
      <w:sz w:val="16"/>
      <w:szCs w:val="16"/>
    </w:rPr>
  </w:style>
  <w:style w:type="paragraph" w:styleId="Tekstopmerking">
    <w:name w:val="annotation text"/>
    <w:basedOn w:val="Standaard"/>
    <w:link w:val="TekstopmerkingChar"/>
    <w:uiPriority w:val="99"/>
    <w:semiHidden/>
    <w:unhideWhenUsed/>
    <w:rsid w:val="0069446E"/>
    <w:pPr>
      <w:spacing w:after="200" w:line="240" w:lineRule="auto"/>
    </w:pPr>
    <w:rPr>
      <w:rFonts w:eastAsia="Calibri" w:cs="Times New Roman"/>
      <w:sz w:val="20"/>
      <w:szCs w:val="20"/>
    </w:rPr>
  </w:style>
  <w:style w:type="character" w:customStyle="1" w:styleId="TekstopmerkingChar">
    <w:name w:val="Tekst opmerking Char"/>
    <w:basedOn w:val="Standaardalinea-lettertype"/>
    <w:link w:val="Tekstopmerking"/>
    <w:uiPriority w:val="99"/>
    <w:semiHidden/>
    <w:rsid w:val="0069446E"/>
    <w:rPr>
      <w:rFonts w:ascii="Calibri" w:eastAsia="Calibri" w:hAnsi="Calibri" w:cs="Times New Roman"/>
      <w:sz w:val="20"/>
      <w:szCs w:val="20"/>
    </w:rPr>
  </w:style>
  <w:style w:type="table" w:styleId="Onopgemaaktetabel2">
    <w:name w:val="Plain Table 2"/>
    <w:basedOn w:val="Standaardtabel"/>
    <w:uiPriority w:val="42"/>
    <w:rsid w:val="008E7EC5"/>
    <w:pPr>
      <w:spacing w:after="0" w:line="240" w:lineRule="auto"/>
    </w:pPr>
    <w:tblPr>
      <w:tblStyleRowBandSize w:val="1"/>
      <w:tblStyleColBandSize w:val="1"/>
      <w:tblBorders>
        <w:top w:val="single" w:sz="4" w:space="0" w:color="FFFFFF" w:themeColor="text1" w:themeTint="80"/>
        <w:bottom w:val="single" w:sz="4" w:space="0" w:color="FFFFFF" w:themeColor="text1" w:themeTint="80"/>
      </w:tblBorders>
    </w:tblPr>
    <w:tblStylePr w:type="firstRow">
      <w:rPr>
        <w:b/>
        <w:bCs/>
      </w:rPr>
      <w:tblPr/>
      <w:tcPr>
        <w:tcBorders>
          <w:bottom w:val="single" w:sz="4" w:space="0" w:color="FFFFFF" w:themeColor="text1" w:themeTint="80"/>
        </w:tcBorders>
      </w:tcPr>
    </w:tblStylePr>
    <w:tblStylePr w:type="lastRow">
      <w:rPr>
        <w:b/>
        <w:bCs/>
      </w:rPr>
      <w:tblPr/>
      <w:tcPr>
        <w:tcBorders>
          <w:top w:val="single" w:sz="4" w:space="0" w:color="FFFFFF" w:themeColor="text1" w:themeTint="80"/>
        </w:tcBorders>
      </w:tcPr>
    </w:tblStylePr>
    <w:tblStylePr w:type="firstCol">
      <w:rPr>
        <w:b/>
        <w:bCs/>
      </w:rPr>
    </w:tblStylePr>
    <w:tblStylePr w:type="lastCol">
      <w:rPr>
        <w:b/>
        <w:bCs/>
      </w:rPr>
    </w:tblStylePr>
    <w:tblStylePr w:type="band1Vert">
      <w:tblPr/>
      <w:tcPr>
        <w:tcBorders>
          <w:left w:val="single" w:sz="4" w:space="0" w:color="FFFFFF" w:themeColor="text1" w:themeTint="80"/>
          <w:right w:val="single" w:sz="4" w:space="0" w:color="FFFFFF" w:themeColor="text1" w:themeTint="80"/>
        </w:tcBorders>
      </w:tcPr>
    </w:tblStylePr>
    <w:tblStylePr w:type="band2Vert">
      <w:tblPr/>
      <w:tcPr>
        <w:tcBorders>
          <w:left w:val="single" w:sz="4" w:space="0" w:color="FFFFFF" w:themeColor="text1" w:themeTint="80"/>
          <w:right w:val="single" w:sz="4" w:space="0" w:color="FFFFFF" w:themeColor="text1" w:themeTint="80"/>
        </w:tcBorders>
      </w:tcPr>
    </w:tblStylePr>
    <w:tblStylePr w:type="band1Horz">
      <w:tblPr/>
      <w:tcPr>
        <w:tcBorders>
          <w:top w:val="single" w:sz="4" w:space="0" w:color="FFFFFF" w:themeColor="text1" w:themeTint="80"/>
          <w:bottom w:val="single" w:sz="4" w:space="0" w:color="FFFFFF" w:themeColor="text1" w:themeTint="80"/>
        </w:tcBorders>
      </w:tcPr>
    </w:tblStylePr>
  </w:style>
  <w:style w:type="character" w:styleId="Hyperlink">
    <w:name w:val="Hyperlink"/>
    <w:basedOn w:val="Standaardalinea-lettertype"/>
    <w:uiPriority w:val="99"/>
    <w:unhideWhenUsed/>
    <w:rsid w:val="001A5529"/>
    <w:rPr>
      <w:color w:val="0563C1" w:themeColor="hyperlink"/>
      <w:u w:val="single"/>
    </w:rPr>
  </w:style>
  <w:style w:type="paragraph" w:styleId="Kopvaninhoudsopgave">
    <w:name w:val="TOC Heading"/>
    <w:basedOn w:val="Kop1"/>
    <w:next w:val="Standaard"/>
    <w:uiPriority w:val="39"/>
    <w:unhideWhenUsed/>
    <w:qFormat/>
    <w:rsid w:val="00237180"/>
    <w:pPr>
      <w:outlineLvl w:val="9"/>
    </w:pPr>
    <w:rPr>
      <w:lang w:eastAsia="nl-NL"/>
    </w:rPr>
  </w:style>
  <w:style w:type="paragraph" w:styleId="Inhopg1">
    <w:name w:val="toc 1"/>
    <w:basedOn w:val="Standaard"/>
    <w:next w:val="Standaard"/>
    <w:autoRedefine/>
    <w:uiPriority w:val="39"/>
    <w:unhideWhenUsed/>
    <w:rsid w:val="00237180"/>
    <w:pPr>
      <w:spacing w:after="100"/>
    </w:pPr>
  </w:style>
  <w:style w:type="paragraph" w:styleId="Inhopg2">
    <w:name w:val="toc 2"/>
    <w:basedOn w:val="Standaard"/>
    <w:next w:val="Standaard"/>
    <w:autoRedefine/>
    <w:uiPriority w:val="39"/>
    <w:unhideWhenUsed/>
    <w:rsid w:val="00237180"/>
    <w:pPr>
      <w:spacing w:after="100"/>
      <w:ind w:left="220"/>
    </w:pPr>
  </w:style>
  <w:style w:type="paragraph" w:styleId="Inhopg3">
    <w:name w:val="toc 3"/>
    <w:basedOn w:val="Standaard"/>
    <w:next w:val="Standaard"/>
    <w:autoRedefine/>
    <w:uiPriority w:val="39"/>
    <w:unhideWhenUsed/>
    <w:rsid w:val="00237180"/>
    <w:pPr>
      <w:spacing w:after="100"/>
      <w:ind w:left="440"/>
    </w:pPr>
  </w:style>
  <w:style w:type="table" w:styleId="Tabelrasterlicht">
    <w:name w:val="Grid Table Light"/>
    <w:basedOn w:val="Standaardtabel"/>
    <w:uiPriority w:val="40"/>
    <w:rsid w:val="00CC00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e">
    <w:name w:val="Revision"/>
    <w:hidden/>
    <w:uiPriority w:val="99"/>
    <w:semiHidden/>
    <w:rsid w:val="00401912"/>
    <w:pPr>
      <w:spacing w:after="0" w:line="240" w:lineRule="auto"/>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tte\Downloads\jjmmdd_in_Bijlage%20x%20Naam%20bijlage%20(staand%20zonder%20voorblad).dotx" TargetMode="External"/></Relationships>
</file>

<file path=word/theme/theme1.xml><?xml version="1.0" encoding="utf-8"?>
<a:theme xmlns:a="http://schemas.openxmlformats.org/drawingml/2006/main" name="Kantoorthema">
  <a:themeElements>
    <a:clrScheme name="SPL nieuw format 2021">
      <a:dk1>
        <a:srgbClr val="FFFFFF"/>
      </a:dk1>
      <a:lt1>
        <a:srgbClr val="FFFFFF"/>
      </a:lt1>
      <a:dk2>
        <a:srgbClr val="56355B"/>
      </a:dk2>
      <a:lt2>
        <a:srgbClr val="9DCAB9"/>
      </a:lt2>
      <a:accent1>
        <a:srgbClr val="9DBDE2"/>
      </a:accent1>
      <a:accent2>
        <a:srgbClr val="D2BBD5"/>
      </a:accent2>
      <a:accent3>
        <a:srgbClr val="785E7C"/>
      </a:accent3>
      <a:accent4>
        <a:srgbClr val="DBC9DD"/>
      </a:accent4>
      <a:accent5>
        <a:srgbClr val="B0D5C7"/>
      </a:accent5>
      <a:accent6>
        <a:srgbClr val="B0CAE8"/>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5c6331a-2a23-464e-9aa5-03df216f8e92">
      <UserInfo>
        <DisplayName/>
        <AccountId xsi:nil="true"/>
        <AccountType/>
      </UserInfo>
    </SharedWithUsers>
    <lcf76f155ced4ddcb4097134ff3c332f xmlns="ef046627-44dc-457e-88b4-6fe26c1e4406">
      <Terms xmlns="http://schemas.microsoft.com/office/infopath/2007/PartnerControls"/>
    </lcf76f155ced4ddcb4097134ff3c332f>
    <TaxCatchAll xmlns="35c6331a-2a23-464e-9aa5-03df216f8e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9E302C1959174F9C2B11D804209EAA" ma:contentTypeVersion="17" ma:contentTypeDescription="Create a new document." ma:contentTypeScope="" ma:versionID="bf0ca1ced27330b7ce37eea445ee1e86">
  <xsd:schema xmlns:xsd="http://www.w3.org/2001/XMLSchema" xmlns:xs="http://www.w3.org/2001/XMLSchema" xmlns:p="http://schemas.microsoft.com/office/2006/metadata/properties" xmlns:ns2="ef046627-44dc-457e-88b4-6fe26c1e4406" xmlns:ns3="35c6331a-2a23-464e-9aa5-03df216f8e92" targetNamespace="http://schemas.microsoft.com/office/2006/metadata/properties" ma:root="true" ma:fieldsID="bf3dbec486a96bb7492b1da85ba61269" ns2:_="" ns3:_="">
    <xsd:import namespace="ef046627-44dc-457e-88b4-6fe26c1e4406"/>
    <xsd:import namespace="35c6331a-2a23-464e-9aa5-03df216f8e9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46627-44dc-457e-88b4-6fe26c1e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3a693f84-d9d9-45de-9cc2-e572aa08d8e3"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c6331a-2a23-464e-9aa5-03df216f8e9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b1ebadc-e816-4f80-8689-11ff79f33e0a}" ma:internalName="TaxCatchAll" ma:showField="CatchAllData" ma:web="35c6331a-2a23-464e-9aa5-03df216f8e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61D4-7BBF-4782-ABFA-627F5AB4B54F}">
  <ds:schemaRefs>
    <ds:schemaRef ds:uri="http://schemas.microsoft.com/sharepoint/v3/contenttype/forms"/>
  </ds:schemaRefs>
</ds:datastoreItem>
</file>

<file path=customXml/itemProps2.xml><?xml version="1.0" encoding="utf-8"?>
<ds:datastoreItem xmlns:ds="http://schemas.openxmlformats.org/officeDocument/2006/customXml" ds:itemID="{0A4183D7-C0D4-42A7-BB32-82DC1CA3BB88}">
  <ds:schemaRefs>
    <ds:schemaRef ds:uri="http://schemas.microsoft.com/office/2006/metadata/properties"/>
    <ds:schemaRef ds:uri="http://schemas.microsoft.com/office/infopath/2007/PartnerControls"/>
    <ds:schemaRef ds:uri="35c6331a-2a23-464e-9aa5-03df216f8e92"/>
    <ds:schemaRef ds:uri="ef046627-44dc-457e-88b4-6fe26c1e4406"/>
  </ds:schemaRefs>
</ds:datastoreItem>
</file>

<file path=customXml/itemProps3.xml><?xml version="1.0" encoding="utf-8"?>
<ds:datastoreItem xmlns:ds="http://schemas.openxmlformats.org/officeDocument/2006/customXml" ds:itemID="{4A24ECE6-E394-471B-85F8-A56E6890DC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46627-44dc-457e-88b4-6fe26c1e4406"/>
    <ds:schemaRef ds:uri="35c6331a-2a23-464e-9aa5-03df216f8e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A55FD1-7662-49B3-B329-8E4D92F2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jjmmdd_in_Bijlage x Naam bijlage (staand zonder voorblad)</Template>
  <TotalTime>55</TotalTime>
  <Pages>8</Pages>
  <Words>631</Words>
  <Characters>3475</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dc:creator>
  <cp:keywords/>
  <dc:description/>
  <cp:lastModifiedBy>StudentP2K2</cp:lastModifiedBy>
  <cp:revision>19</cp:revision>
  <dcterms:created xsi:type="dcterms:W3CDTF">2022-10-04T12:25:00Z</dcterms:created>
  <dcterms:modified xsi:type="dcterms:W3CDTF">2025-06-04T12:22:00Z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0x010100C39E302C1959174F9C2B11D804209EAA</vt:lpwstr>
  </property>
  <property fmtid="{D5CDD505-2E9C-101B-9397-08002B2CF9AE}" pid="3" name="Order">
    <vt:r8>561600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